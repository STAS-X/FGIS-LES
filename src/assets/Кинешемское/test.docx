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9D5DE" w14:textId="77777777" w:rsidR="009275EA" w:rsidRDefault="009275EA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14:paraId="2FFE6617" w14:textId="77777777" w:rsidR="00165C54" w:rsidRPr="00A24D4C" w:rsidRDefault="00165C54" w:rsidP="00165C54">
      <w:pPr>
        <w:pStyle w:val="a3"/>
        <w:jc w:val="center"/>
        <w:rPr>
          <w:rFonts w:ascii="Times New Roman" w:hAnsi="Times New Roman"/>
          <w:sz w:val="28"/>
          <w:szCs w:val="24"/>
        </w:rPr>
      </w:pPr>
      <w:r w:rsidRPr="00A24D4C">
        <w:rPr>
          <w:rFonts w:ascii="Times New Roman" w:hAnsi="Times New Roman"/>
          <w:sz w:val="28"/>
          <w:szCs w:val="24"/>
        </w:rPr>
        <w:t>Общество с ограниченной ответственностью</w:t>
      </w:r>
    </w:p>
    <w:p w14:paraId="4D9F3BEC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A24D4C">
        <w:rPr>
          <w:rFonts w:ascii="Times New Roman" w:hAnsi="Times New Roman"/>
          <w:sz w:val="28"/>
          <w:szCs w:val="24"/>
        </w:rPr>
        <w:t>«Лесопроектное бюро»</w:t>
      </w:r>
    </w:p>
    <w:p w14:paraId="70CAB615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BB82C4E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3887CBC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4BF16C0" wp14:editId="01D88ED5">
            <wp:extent cx="1171575" cy="962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0E51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D0000FB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43288EE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1BBF418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2900A31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AE3F2F6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EC9645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4"/>
        </w:rPr>
      </w:pPr>
    </w:p>
    <w:p w14:paraId="504D92CF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  <w:r w:rsidRPr="00A24D4C">
        <w:rPr>
          <w:rFonts w:ascii="Times New Roman" w:hAnsi="Times New Roman"/>
          <w:bCs/>
          <w:sz w:val="28"/>
          <w:szCs w:val="24"/>
        </w:rPr>
        <w:t>ТАКСАЦИОННОЕ ОПИСАНИЕ</w:t>
      </w:r>
    </w:p>
    <w:p w14:paraId="4B05DC73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Елнатского</w:t>
      </w:r>
      <w:r w:rsidRPr="00A24D4C">
        <w:rPr>
          <w:rFonts w:ascii="Times New Roman" w:hAnsi="Times New Roman"/>
          <w:bCs/>
          <w:sz w:val="28"/>
          <w:szCs w:val="24"/>
        </w:rPr>
        <w:t xml:space="preserve"> участко</w:t>
      </w:r>
      <w:r>
        <w:rPr>
          <w:rFonts w:ascii="Times New Roman" w:hAnsi="Times New Roman"/>
          <w:bCs/>
          <w:sz w:val="28"/>
          <w:szCs w:val="24"/>
        </w:rPr>
        <w:t>вого лесничества (квартала 1-62</w:t>
      </w:r>
      <w:r w:rsidRPr="00A24D4C">
        <w:rPr>
          <w:rFonts w:ascii="Times New Roman" w:hAnsi="Times New Roman"/>
          <w:bCs/>
          <w:sz w:val="28"/>
          <w:szCs w:val="24"/>
        </w:rPr>
        <w:t xml:space="preserve">) </w:t>
      </w:r>
    </w:p>
    <w:p w14:paraId="3AE70C08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8"/>
          <w:szCs w:val="24"/>
        </w:rPr>
      </w:pPr>
      <w:r w:rsidRPr="00A24D4C">
        <w:rPr>
          <w:rFonts w:ascii="Times New Roman" w:hAnsi="Times New Roman"/>
          <w:bCs/>
          <w:sz w:val="28"/>
          <w:szCs w:val="24"/>
        </w:rPr>
        <w:t>Кинешемского лесничества Ивановской области</w:t>
      </w:r>
    </w:p>
    <w:p w14:paraId="4CC56A18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C83F6BB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D9D3FDE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10031" w:type="pct"/>
        <w:tblLook w:val="00A0" w:firstRow="1" w:lastRow="0" w:firstColumn="1" w:lastColumn="0" w:noHBand="0" w:noVBand="0"/>
      </w:tblPr>
      <w:tblGrid>
        <w:gridCol w:w="5278"/>
        <w:gridCol w:w="5279"/>
        <w:gridCol w:w="5279"/>
        <w:gridCol w:w="5696"/>
        <w:gridCol w:w="6207"/>
        <w:gridCol w:w="3833"/>
      </w:tblGrid>
      <w:tr w:rsidR="00165C54" w:rsidRPr="00A24D4C" w14:paraId="5B788D8D" w14:textId="77777777" w:rsidTr="00165C54">
        <w:tc>
          <w:tcPr>
            <w:tcW w:w="836" w:type="pct"/>
          </w:tcPr>
          <w:p w14:paraId="14A822FC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24D4C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1152D06D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112A5E3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372C976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24D4C">
              <w:rPr>
                <w:rFonts w:ascii="Times New Roman" w:hAnsi="Times New Roman"/>
                <w:sz w:val="24"/>
                <w:szCs w:val="24"/>
              </w:rPr>
              <w:t>Главный инженер</w:t>
            </w:r>
          </w:p>
          <w:p w14:paraId="55A77F18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6" w:type="pct"/>
          </w:tcPr>
          <w:p w14:paraId="15C3A3A6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6" w:type="pct"/>
          </w:tcPr>
          <w:p w14:paraId="0D69C850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4D4C">
              <w:rPr>
                <w:rFonts w:ascii="Times New Roman" w:hAnsi="Times New Roman"/>
                <w:sz w:val="24"/>
                <w:szCs w:val="24"/>
              </w:rPr>
              <w:t xml:space="preserve">О.В.Шевцов </w:t>
            </w:r>
          </w:p>
          <w:p w14:paraId="2E365099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4BEC583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5AC1AD0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4D4C">
              <w:rPr>
                <w:rFonts w:ascii="Times New Roman" w:hAnsi="Times New Roman"/>
                <w:sz w:val="24"/>
                <w:szCs w:val="24"/>
              </w:rPr>
              <w:t>А.В.Кобяков</w:t>
            </w:r>
          </w:p>
        </w:tc>
        <w:tc>
          <w:tcPr>
            <w:tcW w:w="902" w:type="pct"/>
          </w:tcPr>
          <w:p w14:paraId="468D90E1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</w:tcPr>
          <w:p w14:paraId="3FFBD01F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pct"/>
          </w:tcPr>
          <w:p w14:paraId="3A6BFA92" w14:textId="77777777" w:rsidR="00165C54" w:rsidRPr="00A24D4C" w:rsidRDefault="00165C54" w:rsidP="00165C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DB443F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8D5FF8E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4B995D3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EB56BB6" w14:textId="77777777" w:rsidR="00165C54" w:rsidRPr="00A24D4C" w:rsidRDefault="00165C54" w:rsidP="00165C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  <w:sectPr w:rsidR="00165C54" w:rsidRPr="00A24D4C">
          <w:pgSz w:w="16867" w:h="11926" w:orient="landscape"/>
          <w:pgMar w:top="1276" w:right="565" w:bottom="1276" w:left="565" w:header="720" w:footer="720" w:gutter="0"/>
          <w:pgNumType w:start="1"/>
          <w:cols w:space="720"/>
        </w:sectPr>
      </w:pPr>
      <w:r>
        <w:rPr>
          <w:rFonts w:ascii="Times New Roman" w:hAnsi="Times New Roman"/>
          <w:sz w:val="24"/>
          <w:szCs w:val="24"/>
        </w:rPr>
        <w:t>Москва, 2018</w:t>
      </w:r>
    </w:p>
    <w:p w14:paraId="6CACA67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</w:t>
      </w:r>
    </w:p>
    <w:p w14:paraId="367A39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0A0E3E0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5F6F4E9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C26D6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090CC3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49BDBDA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0F220F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28C14A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1A4B502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564D96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98B9D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7C2DCF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4896A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1.8   8С2Е+Б            1  21   С    60  21  24 3  2  1  ССЛЖ   0.9  31   56    45    1  1.8            5.4        Проходн.2 оч.     </w:t>
      </w:r>
    </w:p>
    <w:p w14:paraId="26CD3C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22          С2                     11    1                            20%               </w:t>
      </w:r>
    </w:p>
    <w:p w14:paraId="2A8EE8D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4787EA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4443F0B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7D76FA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87A55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681E782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3F4E1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6.3   6С2Е2ОС+Б         1  24   С    75  22  28 4  3  2  ССЛЖ   0.3  12   76    46    1  9.4            12.6                         </w:t>
      </w:r>
    </w:p>
    <w:p w14:paraId="14739B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28          С3                     15    1                                              </w:t>
      </w:r>
    </w:p>
    <w:p w14:paraId="321943C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70  30  40                                 15                                                   </w:t>
      </w:r>
    </w:p>
    <w:p w14:paraId="0E49A6E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3A9480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2  13   Е    45  13  12                 0.3  5    32    32    2                                              </w:t>
      </w:r>
    </w:p>
    <w:p w14:paraId="6E07ED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12231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(10) 1 м, 1 тыс.шт/га                                                                                             </w:t>
      </w:r>
    </w:p>
    <w:p w14:paraId="57D7EC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Средний                                                                                                          </w:t>
      </w:r>
    </w:p>
    <w:p w14:paraId="1190F9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1C1625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насаждение пройдено рубкой, состав неоднородный                                            </w:t>
      </w:r>
    </w:p>
    <w:p w14:paraId="72E5B90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1F943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28E28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3.6   7С3Е              1  25   С    85  25  32 5  4  1  ССЛЖ   0.7  31   112   78    1  3.6            3.6        Добр.выб.руб.     </w:t>
      </w:r>
    </w:p>
    <w:p w14:paraId="22C613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32          С3                     34    1                            20%               </w:t>
      </w:r>
    </w:p>
    <w:p w14:paraId="23F070F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5A297CE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04A9A25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AC546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7D29FD9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EF231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C560C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4C2D53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</w:t>
      </w:r>
    </w:p>
    <w:p w14:paraId="01DD7F4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9699A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5359A9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31BDD66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5AD83B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34674C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7A016E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23EDE1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77EF4F9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32CD715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E8282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3FDD1A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053EA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4.5   8С2Е+Б,Е          1  26   С    100 27  36 5  4  1  ССЛЖ   0.4  19   86    69    1  4.5            4.5                          </w:t>
      </w:r>
    </w:p>
    <w:p w14:paraId="4E6989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С3                     17    1                                              </w:t>
      </w:r>
    </w:p>
    <w:p w14:paraId="41D1AA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23756FE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45                                                                                              </w:t>
      </w:r>
    </w:p>
    <w:p w14:paraId="6B5350E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6 м, 2 тыс.шт/га                                                                                             </w:t>
      </w:r>
    </w:p>
    <w:p w14:paraId="76529E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5A9D617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2B18C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Повреждения насаждения: повреждено лосями, поврежденная порода Ель, первый вредитель погрыз коры, степень повреждения          </w:t>
      </w:r>
    </w:p>
    <w:p w14:paraId="5064AB7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Средняя поврежденность                                                                                                         </w:t>
      </w:r>
    </w:p>
    <w:p w14:paraId="41125F0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8D459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588A1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1.5   Насажд.с культ.под пол.                                                                                                        </w:t>
      </w:r>
    </w:p>
    <w:p w14:paraId="6597058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6Б4ОС             1  12   Б    20  12  10 2  1  1  СЧ     0.5  5    8     5                                                    </w:t>
      </w:r>
    </w:p>
    <w:p w14:paraId="6DBBE06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12  12          В3                     3                                                    </w:t>
      </w:r>
    </w:p>
    <w:p w14:paraId="5B9D0A3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8Е2С              2  4    Е    16  4   6                  0.4  1    2     2                                                    </w:t>
      </w:r>
    </w:p>
    <w:p w14:paraId="329DB3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4   6                                                                                       </w:t>
      </w:r>
    </w:p>
    <w:p w14:paraId="66F74A1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КРЛ Густой                                                                                                       </w:t>
      </w:r>
    </w:p>
    <w:p w14:paraId="37E1EA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70E0FB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2002, 888, состояние Неудовлетворительные, причина гибели / неуд.сост. заглушение листв.пор.        </w:t>
      </w:r>
    </w:p>
    <w:p w14:paraId="021427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A38BA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2.9   Насажд.с культ.под пол.                                                                                                        </w:t>
      </w:r>
    </w:p>
    <w:p w14:paraId="4D5920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6Б4ОС             1  12   Б    20  12  10 2  1  1  СЧ     0.6  6    17    10                                                   </w:t>
      </w:r>
    </w:p>
    <w:p w14:paraId="6F3AA3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12  12          В3                     7                                                    </w:t>
      </w:r>
    </w:p>
    <w:p w14:paraId="379167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2  4    Е    17  4   4                  0.4  1    3     3                                                    </w:t>
      </w:r>
    </w:p>
    <w:p w14:paraId="6037E3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B1442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 Густой                                                                                                            </w:t>
      </w:r>
    </w:p>
    <w:p w14:paraId="3346C3B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3CD03B2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2001, 888, состояние Неудовлетворительные, причина гибели / неуд.сост. заглушение листв.пор.        </w:t>
      </w:r>
    </w:p>
    <w:p w14:paraId="1B7AD7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29A21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7DF613C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</w:t>
      </w:r>
    </w:p>
    <w:p w14:paraId="6460BD5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E4D62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29BAD24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F20AC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238E4B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250102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2B973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F9E9A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2967FA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72AC8E9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0E673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3F7FD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5BB8153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1.8   5С5Е+ОС,Б,Е       1  24   С    100 25  32 5  4  2  СЧ     0.4  17   31    15    2                                              </w:t>
      </w:r>
    </w:p>
    <w:p w14:paraId="4012BA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В3                     16    1                                              </w:t>
      </w:r>
    </w:p>
    <w:p w14:paraId="29885F1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6FB5CD5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2C93CC2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14:paraId="3D0C326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6 м, 2 тыс.шт/га                                                                                             </w:t>
      </w:r>
    </w:p>
    <w:p w14:paraId="17F6C7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71410B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6773A1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14:paraId="5A019EC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0B355B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903956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4.6   6С3Е1Б+С          1  21   С    60  21  20 3  2  1  СЧ     0.8  28   129   77    1  4.6            6.9        Проходн.2 оч.     </w:t>
      </w:r>
    </w:p>
    <w:p w14:paraId="3987D6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39    1                            20%               </w:t>
      </w:r>
    </w:p>
    <w:p w14:paraId="2B3DDCC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22                                 13    1                                              </w:t>
      </w:r>
    </w:p>
    <w:p w14:paraId="7F4B68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120                                                                                             </w:t>
      </w:r>
    </w:p>
    <w:p w14:paraId="0AFC93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14:paraId="16C244D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35D853C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71311C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2.2   5С1Е3Б1ОС         1  25   С    75  24  24 4  3  1  ССЛЖ   0.4  18   40    20    1  2.2            2.2                          </w:t>
      </w:r>
    </w:p>
    <w:p w14:paraId="419DA4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26          С3                     4     1                                              </w:t>
      </w:r>
    </w:p>
    <w:p w14:paraId="57CC392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26  28                                 12    2                                              </w:t>
      </w:r>
    </w:p>
    <w:p w14:paraId="50B9D4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27  32                                 4     3                                              </w:t>
      </w:r>
    </w:p>
    <w:p w14:paraId="0424ABF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0DE4E14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14:paraId="20A2C7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FD3B0E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14:paraId="1736ABC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76959B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FA3D2E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2.0   Культуры лесные                                                                                              Прочист. 1 оч.    </w:t>
      </w:r>
    </w:p>
    <w:p w14:paraId="1ADF4A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6Е2Б2ОС           1  4    Е    12  3   4  1  1  2  ЕСЛЖ   0.7  2    4     2                                  25%               </w:t>
      </w:r>
    </w:p>
    <w:p w14:paraId="0339F5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5   4           С3                     1                                                    </w:t>
      </w:r>
    </w:p>
    <w:p w14:paraId="617DCA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5   4                                  1                                                    </w:t>
      </w:r>
    </w:p>
    <w:p w14:paraId="31D4567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Р, КРЛ Редкий                                                                                                    </w:t>
      </w:r>
    </w:p>
    <w:p w14:paraId="3A04FB8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14:paraId="6C313E2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2006, 888, состояние Удовлетворительные                                                             </w:t>
      </w:r>
    </w:p>
    <w:p w14:paraId="382A6A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4E44DF4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337AA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499976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</w:t>
      </w:r>
    </w:p>
    <w:p w14:paraId="1F582D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14CC45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7B864B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A0969E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06305E6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08A2FB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FA0B6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37932B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B9A64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4CFE1A7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B4976A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5C5AE7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66832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2.4   6Е4С+Б            1  22   Е    65  20  24 4  3  2  ЕСЛЖ   0.4  16   38    23    2  2.4            2.4                          </w:t>
      </w:r>
    </w:p>
    <w:p w14:paraId="066B83D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85  26  36          С3                     15    1                                              </w:t>
      </w:r>
    </w:p>
    <w:p w14:paraId="65AE77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7123796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78F603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10FB66D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 Редкий                                                                                                            </w:t>
      </w:r>
    </w:p>
    <w:p w14:paraId="17A460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81423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                                                                                        </w:t>
      </w:r>
    </w:p>
    <w:p w14:paraId="57950B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BE1250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1.1   Культуры лесные                                                                                              Прочист. 1 оч.    </w:t>
      </w:r>
    </w:p>
    <w:p w14:paraId="57576E1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5Е3Б2ОС           1  5    Е    12  4   4  1  1  1  ЕЧ     0.8  4    4     2                                  30%               </w:t>
      </w:r>
    </w:p>
    <w:p w14:paraId="50283B2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6   6           В3                     1                                                    </w:t>
      </w:r>
    </w:p>
    <w:p w14:paraId="32733C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6   6                                  1                                                    </w:t>
      </w:r>
    </w:p>
    <w:p w14:paraId="09D4F2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Р, КРЛ Средний                                                                                                   </w:t>
      </w:r>
    </w:p>
    <w:p w14:paraId="4973A8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14:paraId="750F0EB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2006, 888, состояние Удовлетворительные                                                             </w:t>
      </w:r>
    </w:p>
    <w:p w14:paraId="5DB36F6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47C560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A1288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2.6   6С4Е+Б            1  23   С    85  23  28 5  4  2  ССЛЖ   0.5  19   49    29    1  2.6                       Добр.выб.руб.     </w:t>
      </w:r>
    </w:p>
    <w:p w14:paraId="3418E1F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28          С3                     20    1                            10%               </w:t>
      </w:r>
    </w:p>
    <w:p w14:paraId="39A0D72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6A6AF5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246BF0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 Редкий                                                                                                            </w:t>
      </w:r>
    </w:p>
    <w:p w14:paraId="5BFC3F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7222B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пройдено рубкой                                                                   </w:t>
      </w:r>
    </w:p>
    <w:p w14:paraId="74EDAA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5CA62D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E3901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0.2   6С2Е2Б            1  21   С    60  21  24 3  2  1  ССЛЖ   0.8  28   6     4     1  0.2            0.3        Проходн.2 оч.     </w:t>
      </w:r>
    </w:p>
    <w:p w14:paraId="1C04CD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22          С3                     1     1                            10%               </w:t>
      </w:r>
    </w:p>
    <w:p w14:paraId="7F3F708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22                                 1     2                                              </w:t>
      </w:r>
    </w:p>
    <w:p w14:paraId="3FCD45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(40) 6 м, 2 тыс.шт/га                                                                                             </w:t>
      </w:r>
    </w:p>
    <w:p w14:paraId="40EBA62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2B511E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20DC3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513677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47419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</w:t>
      </w:r>
    </w:p>
    <w:p w14:paraId="4503B1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9AB05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70FA17A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56B45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3F67701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7E4403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123470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0BC1E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4BE19AE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290049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B234B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64123A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A654FB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0.1   4С1Е3ОС2Б         1  22   С    65  21  24 4  3  1  ССЛЖ   0.6  23   2     1     1  0.1            0.1                          </w:t>
      </w:r>
    </w:p>
    <w:p w14:paraId="0BAEEE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22          С3                           1                                              </w:t>
      </w:r>
    </w:p>
    <w:p w14:paraId="51063CB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28                                 1     1                                              </w:t>
      </w:r>
    </w:p>
    <w:p w14:paraId="7754B7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      1                                              </w:t>
      </w:r>
    </w:p>
    <w:p w14:paraId="080C28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557CB6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2C70B5C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AFA05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4AF36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0.7   5С5Е              1  24   С    90  25  24 5  4  2  СЧ     0.4  17   12    6     2  0.7            0.7                          </w:t>
      </w:r>
    </w:p>
    <w:p w14:paraId="30B7DE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26          В3                     6     1                                              </w:t>
      </w:r>
    </w:p>
    <w:p w14:paraId="18CE14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34F0928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Р, МЛ Средний                                                                                                   </w:t>
      </w:r>
    </w:p>
    <w:p w14:paraId="0C32DF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16B029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разновозрастное, насаждение пройдено рубкой                                       </w:t>
      </w:r>
    </w:p>
    <w:p w14:paraId="7F3647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605F3EE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0FDB63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4.5   10С               1  25   С    85  25  28 5  4  1  ССЛЖ   0.6  26   117   117   1  4.5            4.5        Добр.выб.руб.     </w:t>
      </w:r>
    </w:p>
    <w:p w14:paraId="6044CEB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С2                                                        20%               </w:t>
      </w:r>
    </w:p>
    <w:p w14:paraId="4ABC63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7 м, 2 тыс.шт/га                                                                                             </w:t>
      </w:r>
    </w:p>
    <w:p w14:paraId="382F13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010FC6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540CD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320F6C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4C0F0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2.1   Насажд.с культ.под пол.                                                                                                        </w:t>
      </w:r>
    </w:p>
    <w:p w14:paraId="48D5D9E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7Б3ОС             1  9    Б    15  9   10 2  1  1  ЕЧ     0.6  4    8     6                                                    </w:t>
      </w:r>
    </w:p>
    <w:p w14:paraId="4F1530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9   12          В3                     2                                                    </w:t>
      </w:r>
    </w:p>
    <w:p w14:paraId="7AE4718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2  3    Е    17  3   4                  0.4  0.8  2     2                                                    </w:t>
      </w:r>
    </w:p>
    <w:p w14:paraId="28E508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5959E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МЛ, Р Средний                                                                                                   </w:t>
      </w:r>
    </w:p>
    <w:p w14:paraId="07DB88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BFD106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2001, 888, состояние Неудовлетворительные, причина гибели / неуд.сост. заглушение листв.пор.        </w:t>
      </w:r>
    </w:p>
    <w:p w14:paraId="066A7C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3E28F9D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505B6F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074950B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</w:t>
      </w:r>
    </w:p>
    <w:p w14:paraId="22A94EC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5440C0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531E1BC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51D22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09B0F8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6548E8F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91E370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5731E5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041370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50E906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6B2BDD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622ADA5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10837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5.0   Культуры лесные                                                                                              Прочист. 1 оч.    </w:t>
      </w:r>
    </w:p>
    <w:p w14:paraId="5345B3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4С2Е2Б2ОС         1  7    С    16  6   6  1  1  1  СЧ     0.8  6    30    12                                 25%               </w:t>
      </w:r>
    </w:p>
    <w:p w14:paraId="3402BC2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5   6           В3                     6                                                    </w:t>
      </w:r>
    </w:p>
    <w:p w14:paraId="67F877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8   8                                  6                                                    </w:t>
      </w:r>
    </w:p>
    <w:p w14:paraId="42164C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9   10                                 6                                                    </w:t>
      </w:r>
    </w:p>
    <w:p w14:paraId="6C743A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КРЛ Средний                                                                                                      </w:t>
      </w:r>
    </w:p>
    <w:p w14:paraId="41F0564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14:paraId="3C2AE71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2002, 888, состояние Удовлетворительные                                                             </w:t>
      </w:r>
    </w:p>
    <w:p w14:paraId="54F03C8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1F4E61A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D052B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2.3   7Б1ОС1С1Е         1  8    Б    15  9   10 2  1  1  СЧ     0.7  5    11    8                                                    </w:t>
      </w:r>
    </w:p>
    <w:p w14:paraId="6A5D9DF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9   12          В3                     1                                                    </w:t>
      </w:r>
    </w:p>
    <w:p w14:paraId="248237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7   10                                 1                                                    </w:t>
      </w:r>
    </w:p>
    <w:p w14:paraId="32A054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6   8                                  1                                                    </w:t>
      </w:r>
    </w:p>
    <w:p w14:paraId="4BDC571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(5) 1 м, 0.5 тыс.шт/га                                                                                            </w:t>
      </w:r>
    </w:p>
    <w:p w14:paraId="5F0618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14:paraId="07D566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20CAAD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A7C13C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1.4   7Б2ОС1Е           1  10   Б    15  10  10 2  1  1  СЧ     0.7  5    7     5                                                    </w:t>
      </w:r>
    </w:p>
    <w:p w14:paraId="250FB1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10  12          В3                     1                                                    </w:t>
      </w:r>
    </w:p>
    <w:p w14:paraId="660A1D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20  8   12                                 1                                                    </w:t>
      </w:r>
    </w:p>
    <w:p w14:paraId="2D12A0D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14:paraId="3EB0FC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24   С    70  24  26                                                    7                                 </w:t>
      </w:r>
    </w:p>
    <w:p w14:paraId="26CE9F0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FB8AE0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Р, КРЛ Средний                                                                                                   </w:t>
      </w:r>
    </w:p>
    <w:p w14:paraId="4AFA445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7E1CEE6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6F40BF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0.8   4Б4ОС2Е           1  11   Б    20  12  10 2  1  1  СЧ     0.7  6    5     2                                                    </w:t>
      </w:r>
    </w:p>
    <w:p w14:paraId="4B7ADA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12  12          В3                     2                                                    </w:t>
      </w:r>
    </w:p>
    <w:p w14:paraId="431DDC1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8   8                                  1                                                    </w:t>
      </w:r>
    </w:p>
    <w:p w14:paraId="6B91F60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14:paraId="5999A01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5С5Е                 20   С    60  20  24                                                                                      </w:t>
      </w:r>
    </w:p>
    <w:p w14:paraId="75A0BD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                   1                                 </w:t>
      </w:r>
    </w:p>
    <w:p w14:paraId="3282466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 КРЛ Густой                                                                                                      </w:t>
      </w:r>
    </w:p>
    <w:p w14:paraId="4AD31EB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204DB7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09700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BF3830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</w:t>
      </w:r>
    </w:p>
    <w:p w14:paraId="67F79E4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180F79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6BA7533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D304C6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10EF188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3F8DC7F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D3D3A6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70F65B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631A3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2959A6C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F60459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5B5A59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343393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1.8   6С4Е+Б            1  22   С    75  22  28 4  3  2  СЧ     0.3  11   20    12    2  1.8            1.8                          </w:t>
      </w:r>
    </w:p>
    <w:p w14:paraId="39B00A5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26          В3                     8     1                                              </w:t>
      </w:r>
    </w:p>
    <w:p w14:paraId="3188C8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6790FD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2  11   Е    40  11  12                 0.4  6    11    11    2                                              </w:t>
      </w:r>
    </w:p>
    <w:p w14:paraId="4058C8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90FA8A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4 м, 1 тыс.шт/га                                                                                             </w:t>
      </w:r>
    </w:p>
    <w:p w14:paraId="58C672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КРЛ, МЛ Редкий                                                                                                    </w:t>
      </w:r>
    </w:p>
    <w:p w14:paraId="501EA6F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42F72B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Повреждения насаждения: повреждено лосями, поврежденная порода Ель, первый вредитель погрыз коры, степень повреждения          </w:t>
      </w:r>
    </w:p>
    <w:p w14:paraId="1F56CB3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Средняя поврежденность                                                                                                         </w:t>
      </w:r>
    </w:p>
    <w:p w14:paraId="5FBF65C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насаждение пройдено рубкой, состав неоднородный                                            </w:t>
      </w:r>
    </w:p>
    <w:p w14:paraId="4CB091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CBF79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89740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41  1.0   6Е4С              1  22   Е    75  22  24 4  3  2  ЕЧ     0.3  12   12    7     2  1              1                            </w:t>
      </w:r>
    </w:p>
    <w:p w14:paraId="6D955A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В3                     5     1                                              </w:t>
      </w:r>
    </w:p>
    <w:p w14:paraId="15B1B6E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(40) 6 м, 2 тыс.шт/га                                                                                             </w:t>
      </w:r>
    </w:p>
    <w:p w14:paraId="5DC2C9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14BD2BA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840988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12884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A77CB6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42  0.8   6Б3ОС1Е           1  12   Б    25  12  10 3  2  2  ЕСЛЖ   0.7  7    6     3     2  0.8            0.8                          </w:t>
      </w:r>
    </w:p>
    <w:p w14:paraId="50C3ECD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13  14          С3                     2     3                                              </w:t>
      </w:r>
    </w:p>
    <w:p w14:paraId="0762B3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10  12                                 1     1                                              </w:t>
      </w:r>
    </w:p>
    <w:p w14:paraId="707CC3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14:paraId="7D55CF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25   С    85  25  36                                                    1                                 </w:t>
      </w:r>
    </w:p>
    <w:p w14:paraId="60075D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59955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3675D7B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КРЛ, МЛ Редкий                                                                                                    </w:t>
      </w:r>
    </w:p>
    <w:p w14:paraId="61E0D7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9B086A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пройдено рубкой                                                                   </w:t>
      </w:r>
    </w:p>
    <w:p w14:paraId="542B95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7191C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96F1A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0669DC4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9</w:t>
      </w:r>
    </w:p>
    <w:p w14:paraId="26338CB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2AB3A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1DFAB1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3574460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48AE9E2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6DF63FC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1AFA31B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B5284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77B07F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490BD92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696BE7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401549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BB91E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43  0.6   9Б1Е+ОС,С         1  6    Б    10  6   4  1  1  1  СЧ     0.8  3    2     2                                                    </w:t>
      </w:r>
    </w:p>
    <w:p w14:paraId="57D544A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6   6           В3                                                                          </w:t>
      </w:r>
    </w:p>
    <w:p w14:paraId="2BB8E26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6ED1D0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14:paraId="023D49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ИВК Густой                                                                                                       </w:t>
      </w:r>
    </w:p>
    <w:p w14:paraId="0442B9B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0EDC7E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BFF01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44  1.1   8Б1С1Е+Е          1  25   Б    65  25  22 7  4  1  ССЛЖ   0.7  22   24    20    2  1.1            1.6        Добр.выб.руб.     </w:t>
      </w:r>
    </w:p>
    <w:p w14:paraId="40E345B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80  25  36          С3                     2     1                            20%               </w:t>
      </w:r>
    </w:p>
    <w:p w14:paraId="69F6CD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                       2     1                                              </w:t>
      </w:r>
    </w:p>
    <w:p w14:paraId="3C4709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14:paraId="0C4D6F2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6 м, 2 тыс.шт/га                                                                                             </w:t>
      </w:r>
    </w:p>
    <w:p w14:paraId="11AEF1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7F6757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3A9EBCD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6BE63D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108CE4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45  1.4   10С+Е             1  25   С    85  25  28 5  4  1  ССЛЖ   0.7  31   43    43    1  1.4            1.4        Добр.выб.руб.     </w:t>
      </w:r>
    </w:p>
    <w:p w14:paraId="49DE42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С2                                                        20%               </w:t>
      </w:r>
    </w:p>
    <w:p w14:paraId="6EB75C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0B64350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14:paraId="1E530C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31B5A5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B6491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C38086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46  2.5   7Б2ОС1Е+С         1  14   Б    25  14  12 3  2  1  ЕСЛЖ   0.8  10   25    18    1                                              </w:t>
      </w:r>
    </w:p>
    <w:p w14:paraId="6CA744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14  16          С3                     5     2                                              </w:t>
      </w:r>
    </w:p>
    <w:p w14:paraId="67F3A1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11  12                                 2     1                                              </w:t>
      </w:r>
    </w:p>
    <w:p w14:paraId="089303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14:paraId="0B0A556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267AC34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EA369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E0D1EE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47  2.8   5С5Е+Б            1  26   С    90  26  32 5  4  1  ССЛЖ   0.5  22   62    31    1  5.6            2.8        Добр.выб.руб.     </w:t>
      </w:r>
    </w:p>
    <w:p w14:paraId="086828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С3                     31    1                            10%               </w:t>
      </w:r>
    </w:p>
    <w:p w14:paraId="1EDE6F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567132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4FA7483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5F8B86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6C2587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рубкой, полнота неравномерная, состав неоднородный                                            </w:t>
      </w:r>
    </w:p>
    <w:p w14:paraId="68C8378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64060FC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7981C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br w:type="page"/>
      </w:r>
    </w:p>
    <w:p w14:paraId="019611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10</w:t>
      </w:r>
    </w:p>
    <w:p w14:paraId="751845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F40B0F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запрет. пол. лесов, расп. вдоль вод. об.     Квартал 1       </w:t>
      </w:r>
    </w:p>
    <w:p w14:paraId="2FD25EA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348531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74C28A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6654D8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5FEF9B4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62478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401DE68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5621D3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ABC15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4C9EBD5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0D34D9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49  0.6   7Б3С              1  11   Б    20  12  10 2  1  1  СБР    0.6  6    4     3                                                    </w:t>
      </w:r>
    </w:p>
    <w:p w14:paraId="455535A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10  12          В2                     1                                                    </w:t>
      </w:r>
    </w:p>
    <w:p w14:paraId="70F956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2                                                                                                     </w:t>
      </w:r>
    </w:p>
    <w:p w14:paraId="2878C0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B6B77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50  0.3   5Б3ОС2С           1  9    Б    15  9   10 2  1  1  ССЛЖ   0.6  4    1     1                                                    </w:t>
      </w:r>
    </w:p>
    <w:p w14:paraId="24CDA0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9   10          С2                                                                          </w:t>
      </w:r>
    </w:p>
    <w:p w14:paraId="7F92C67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7   10                                                                                      </w:t>
      </w:r>
    </w:p>
    <w:p w14:paraId="3CD54C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DD83EF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BF4D4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51  0.7   5С5Б              1  7    С    15  6   8  1  1  1  СБР    0.8  6    4     2                                  Прочист. 2 оч.    </w:t>
      </w:r>
    </w:p>
    <w:p w14:paraId="0A8886D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8   8           В2                     2                                  20%               </w:t>
      </w:r>
    </w:p>
    <w:p w14:paraId="32A8DD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14:paraId="134F5F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6FD27F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52  0.5   Дорога автом.грунтовая                                                                                                         </w:t>
      </w:r>
    </w:p>
    <w:p w14:paraId="18F337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5988A4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7FD59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1D5F549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3 м, протяженность 1.5 км, состояние неудовлетворительное, Лесохозяйственная                </w:t>
      </w:r>
    </w:p>
    <w:p w14:paraId="6D3C536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E58ABF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53  0.2   Просеки квартальные                                                                                                            </w:t>
      </w:r>
    </w:p>
    <w:p w14:paraId="6ACA5E9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09B15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896AEA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17B6C3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4 м, протяженность 0.4 км, чистая                                                           </w:t>
      </w:r>
    </w:p>
    <w:p w14:paraId="59765A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C6EE41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54  0.3   Границы окружные                                                                                             Расчистка         </w:t>
      </w:r>
    </w:p>
    <w:p w14:paraId="35311B7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7F7D7F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A25AF0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52B82FC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2 м, протяженность 1.3 км, заросшая                                                         </w:t>
      </w:r>
    </w:p>
    <w:p w14:paraId="7F0EB54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24D04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14:paraId="0FA6837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69.0                                                                      1098           48        9    53                           </w:t>
      </w:r>
    </w:p>
    <w:p w14:paraId="020E91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03E8F0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631                                                  </w:t>
      </w:r>
    </w:p>
    <w:p w14:paraId="1A5A25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298                                                  </w:t>
      </w:r>
    </w:p>
    <w:p w14:paraId="0F534C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117                                                  </w:t>
      </w:r>
    </w:p>
    <w:p w14:paraId="09AB84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52                                                   </w:t>
      </w:r>
    </w:p>
    <w:p w14:paraId="13FAFCE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EC58C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11</w:t>
      </w:r>
    </w:p>
    <w:p w14:paraId="1BAD5F1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524D19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1       </w:t>
      </w:r>
    </w:p>
    <w:p w14:paraId="5089C8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0DF32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1D9391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413D0B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5DE3C9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6B00DB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2B09CED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324FCC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3A538A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31F910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3AEDC3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0.3   8Е1С1Б+ОС         1  24   Е    110 24  24 6  4  3  ЕСЛЖ   0.6  27   8     6     2  0.3            0.3        Добр.выб.руб.     </w:t>
      </w:r>
    </w:p>
    <w:p w14:paraId="4E6068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25  36          С3                     1     1                            20%               </w:t>
      </w:r>
    </w:p>
    <w:p w14:paraId="638823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28                                 1     2                                              </w:t>
      </w:r>
    </w:p>
    <w:p w14:paraId="78C845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36247C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5 м, 2 тыс.шт/га                                                                                             </w:t>
      </w:r>
    </w:p>
    <w:p w14:paraId="30CDA3B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ЧР, ШП Редкий                                                                                                   </w:t>
      </w:r>
    </w:p>
    <w:p w14:paraId="5C0EC0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Склон СЗ - 10                                                                                                                  </w:t>
      </w:r>
    </w:p>
    <w:p w14:paraId="3CF730B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214B0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в выделе овраг, состав неоднородный                                                        </w:t>
      </w:r>
    </w:p>
    <w:p w14:paraId="1EC023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C258FF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810FB0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0.9   7Е2С1Б+ОС         1  26   Е    110 26  36 6  4  2  ССЛЖ   0.7  35   32    23    2  1.8            1.4        Добр.выб.руб.     </w:t>
      </w:r>
    </w:p>
    <w:p w14:paraId="1E7C196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36          С3                     6     1                            20%               </w:t>
      </w:r>
    </w:p>
    <w:p w14:paraId="19E6A1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27  32                                 3     2                                              </w:t>
      </w:r>
    </w:p>
    <w:p w14:paraId="3FCF016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0376561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5 м, 2 тыс.шт/га                                                                                             </w:t>
      </w:r>
    </w:p>
    <w:p w14:paraId="6DD2741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3DBD9E1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E6656C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71C179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BC2BD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1.9   7С3Е+Б            1  24   С    70  24  24 4  2  1  ССЛЖ   0.8  34   65    46    1  1.9                       Проходн.2 оч.     </w:t>
      </w:r>
    </w:p>
    <w:p w14:paraId="78ED8F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26          С3                     19    1                            15%               </w:t>
      </w:r>
    </w:p>
    <w:p w14:paraId="4C9B89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05F0CB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01BC329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2BEC8D3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CF234B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62DD81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6BC670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3.0   7Е3С+Б,ОС         1  24   Е    110 24  24 6  4  3  ЕЧ     0.6  27   81    57    2  4.5                       Добр.выб.руб.     </w:t>
      </w:r>
    </w:p>
    <w:p w14:paraId="64CA601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25  36          В3                     24    1                            15%               </w:t>
      </w:r>
    </w:p>
    <w:p w14:paraId="42D57B0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12DD43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4D7E4F1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5 м, 2 тыс.шт/га                                                                                             </w:t>
      </w:r>
    </w:p>
    <w:p w14:paraId="01ADBD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015A89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96188E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DCCB2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0ED156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25B9AF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12</w:t>
      </w:r>
    </w:p>
    <w:p w14:paraId="5F53C6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BFA8E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1       </w:t>
      </w:r>
    </w:p>
    <w:p w14:paraId="46481D0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78DDCA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785791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527574E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7F128B9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5814F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4CC3B9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BC1EA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947A2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3C24CC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6ABB6B9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15.3  Культуры лесные                                                                                              Проходн.2 оч.     </w:t>
      </w:r>
    </w:p>
    <w:p w14:paraId="331A70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9С1Б+Е,ОЛС        1  23   С    62  23  20 4  2  1А ССЛЖ   0.9  36   551   496   1  22.9                      20%               </w:t>
      </w:r>
    </w:p>
    <w:p w14:paraId="186405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20          С3                     55    1                                              </w:t>
      </w:r>
    </w:p>
    <w:p w14:paraId="503065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6BB505A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14:paraId="1AA798D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6 м, 2 тыс.шт/га                                                                                             </w:t>
      </w:r>
    </w:p>
    <w:p w14:paraId="2A9E2AD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Р, ЛП Редкий                                                                                                    </w:t>
      </w:r>
    </w:p>
    <w:p w14:paraId="10DD8A2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E0A38D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1956, состояние Хорошие                                                                             </w:t>
      </w:r>
    </w:p>
    <w:p w14:paraId="093434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волока, состав неоднородный, полнота неравномерная                                                       </w:t>
      </w:r>
    </w:p>
    <w:p w14:paraId="32C83D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6E3A09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5.1   7С3Е+ОС,Е         1  26   С    110 26  32 6  4  2  ССЛЖ   0.7  32   163   114   1  7.6            5.1        Добр.выб.руб.     </w:t>
      </w:r>
    </w:p>
    <w:p w14:paraId="259391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26  28          С3                     49    1                            15%               </w:t>
      </w:r>
    </w:p>
    <w:p w14:paraId="292E7A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772EAC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5496621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283D05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4810E1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A9FF3B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5552B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7.5   7Е3С+Б            1  26   Е    110 26  28 6  4  2  ЕСЛЖ   0.7  35   262   183   2  11.2           7.5        Добр.выб.руб.     </w:t>
      </w:r>
    </w:p>
    <w:p w14:paraId="5F62DE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36          С3                     79    1                            20%               </w:t>
      </w:r>
    </w:p>
    <w:p w14:paraId="6EEBC5A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660B343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56E029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Р Редкий                                                                                                         </w:t>
      </w:r>
    </w:p>
    <w:p w14:paraId="70B56F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Склон С - 10                                                                                                                   </w:t>
      </w:r>
    </w:p>
    <w:p w14:paraId="7B8415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549685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овраг                                                                                                    </w:t>
      </w:r>
    </w:p>
    <w:p w14:paraId="3C3452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3E5C5EF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8B3689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2.0   7Е3С+Б            1  26   Е    110 26  24 6  4  2  ЕСЛЖ   0.7  35   70    49    2  2              2          Добр.выб.руб.     </w:t>
      </w:r>
    </w:p>
    <w:p w14:paraId="15C155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36          С3                     21    1                            20%               </w:t>
      </w:r>
    </w:p>
    <w:p w14:paraId="34ECBE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795F39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3 м, 2 тыс.шт/га                                                                                             </w:t>
      </w:r>
    </w:p>
    <w:p w14:paraId="553C039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МЛ Редкий                                                                                                         </w:t>
      </w:r>
    </w:p>
    <w:p w14:paraId="7A62A12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4CC50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1D40911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10BAD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48192D0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13</w:t>
      </w:r>
    </w:p>
    <w:p w14:paraId="08E1658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4A00827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1       </w:t>
      </w:r>
    </w:p>
    <w:p w14:paraId="109935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0997F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7BC5B2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6A5EA2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4B7DE7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382750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73BA2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25C455B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8191F8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76DB53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572EF1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12.4  8С2Е+Б            1  26   С    110 26  32 6  4  2  ССЛЖ   0.7  32   397   318   1  12.4           12.4       Добр.выб.руб.     </w:t>
      </w:r>
    </w:p>
    <w:p w14:paraId="3EFE3A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С3                     79    1                            20%               </w:t>
      </w:r>
    </w:p>
    <w:p w14:paraId="3A279BE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1C956FF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2BF46E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5B31D24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15E17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1AE404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неоднородный, в выделе волока                                                       </w:t>
      </w:r>
    </w:p>
    <w:p w14:paraId="04E4915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FA8ED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2.5   Культуры лесные                                                                                              Проходн.2 оч.     </w:t>
      </w:r>
    </w:p>
    <w:p w14:paraId="1EBD95B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8С2Б+Е            1  23   С    70  23  20 4  2  1  ССЛЖ   0.9  36   90    72    1  2.5            2.5        15%               </w:t>
      </w:r>
    </w:p>
    <w:p w14:paraId="6A2457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26          С3                     18    1                                              </w:t>
      </w:r>
    </w:p>
    <w:p w14:paraId="0F4E1AE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426A064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3 м, 2 тыс.шт/га                                                                                             </w:t>
      </w:r>
    </w:p>
    <w:p w14:paraId="787F91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5108842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EC234D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1948, состояние Хорошие                                                                             </w:t>
      </w:r>
    </w:p>
    <w:p w14:paraId="0B72EFA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361C7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1.1   5С2Е3Б            1  21   С    65  21  24 4  2  1  ССЛЖ   0.8  28   31    16    1  1.1                       Проходн.1 оч.     </w:t>
      </w:r>
    </w:p>
    <w:p w14:paraId="6930F7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18          С3                     6     1                            20%               </w:t>
      </w:r>
    </w:p>
    <w:p w14:paraId="16924D2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9     2                                              </w:t>
      </w:r>
    </w:p>
    <w:p w14:paraId="05A678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4 м, 2 тыс.шт/га                                                                                             </w:t>
      </w:r>
    </w:p>
    <w:p w14:paraId="5E5B753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75AC6F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34568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8D87DD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2.6   5С5Е              1  26   С    90  26  28 5  3  1  ССЛЖ   0.4  18   47    23    1  3.9            2.6                          </w:t>
      </w:r>
    </w:p>
    <w:p w14:paraId="346128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26  28          С3                     24    1                                              </w:t>
      </w:r>
    </w:p>
    <w:p w14:paraId="0E54FC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6 м, 2 тыс.шт/га                                                                                             </w:t>
      </w:r>
    </w:p>
    <w:p w14:paraId="6D60E5E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КРЛ Редкий                                                                                                       </w:t>
      </w:r>
    </w:p>
    <w:p w14:paraId="395FA7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5AAC8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разновозрастное, насаждение пройдено рубкой                                       </w:t>
      </w:r>
    </w:p>
    <w:p w14:paraId="23D2044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AFB63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914A1B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78D1D8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14</w:t>
      </w:r>
    </w:p>
    <w:p w14:paraId="1BB2D6C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6E5769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1       </w:t>
      </w:r>
    </w:p>
    <w:p w14:paraId="1C0450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C8AAAE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1ECBAB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067675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098188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4956635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122EB0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243687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AFCFC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365CA3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1AEB10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0.8   5Е3С2Б            1  26   Е    110 26  24 6  4  2  ЕСЛЖ   0.6  30   24    12    2  0.8            0.8        Добр.выб.руб.     </w:t>
      </w:r>
    </w:p>
    <w:p w14:paraId="46F7983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36          С3                     7     1                            15%               </w:t>
      </w:r>
    </w:p>
    <w:p w14:paraId="239876A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27  36                                 5     2                                              </w:t>
      </w:r>
    </w:p>
    <w:p w14:paraId="2B0D201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3193EA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1298A89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5886C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рубкой, состав неоднородный, полнота неравномерная                                            </w:t>
      </w:r>
    </w:p>
    <w:p w14:paraId="5DA97F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A8413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7EE8C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8.1   7С3Е+Б,Е          1  25   С    110 25  32 6  4  2  ССЛЖ   0.8  35   284   199   1  8.1            8.1        Добр.выб.руб.     </w:t>
      </w:r>
    </w:p>
    <w:p w14:paraId="257F65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С3                     85    1                            20%               </w:t>
      </w:r>
    </w:p>
    <w:p w14:paraId="237700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276C7D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14:paraId="0809822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(40) 6 м, 2 тыс.шт/га                                                                                             </w:t>
      </w:r>
    </w:p>
    <w:p w14:paraId="6FD2F53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14:paraId="0B166A7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600351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Повреждения насаждения: повреждено лосями, поврежденная порода Ель, первый вредитель погрыз коры, степень повреждения          </w:t>
      </w:r>
    </w:p>
    <w:p w14:paraId="0100D07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Слабая поврежденность                                                                                                          </w:t>
      </w:r>
    </w:p>
    <w:p w14:paraId="1749AE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0BC608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48  0.5   8Б2С              1  10   Б    15  10  10 2  1  1  СБР    0.7  5    2     2                                                    </w:t>
      </w:r>
    </w:p>
    <w:p w14:paraId="55D0EA4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8   12          В2                                                                          </w:t>
      </w:r>
    </w:p>
    <w:p w14:paraId="4AB9BC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2                                                                                                     </w:t>
      </w:r>
    </w:p>
    <w:p w14:paraId="527494B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D79005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55  0.2   Дорога автом.грунтовая                                                                                                         </w:t>
      </w:r>
    </w:p>
    <w:p w14:paraId="060E489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D02C9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EF54F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43F329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3 м, протяженность 0.7 км, состояние неудовлетворительное, Лесохозяйственная                </w:t>
      </w:r>
    </w:p>
    <w:p w14:paraId="6299ACC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C86D9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56  0.2   Просеки квартальные                                                                                                            </w:t>
      </w:r>
    </w:p>
    <w:p w14:paraId="1C5AFF8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A097A7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8AB14D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264A98F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4 м, протяженность 0.6 км, чистая                                                           </w:t>
      </w:r>
    </w:p>
    <w:p w14:paraId="16DB7C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D4D81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2172D9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15</w:t>
      </w:r>
    </w:p>
    <w:p w14:paraId="4E201E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414ADB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1       </w:t>
      </w:r>
    </w:p>
    <w:p w14:paraId="6FDCDB1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6CEF8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4D23D23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72451AA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01CE7E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4FF9D51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E70F8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F05865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1FFCE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2DADCA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7F31ADD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57  0.1   Границы окружные                                                                                             Расчистка         </w:t>
      </w:r>
    </w:p>
    <w:p w14:paraId="2FE6B8E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Созд.мин.полос    </w:t>
      </w:r>
    </w:p>
    <w:p w14:paraId="414FEE0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26C3F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7DD804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2 м, протяженность 0.5 км, заросшая                                                         </w:t>
      </w:r>
    </w:p>
    <w:p w14:paraId="633BD1F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8F370E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14:paraId="7E3F75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64.5                                                                      2106           81             43                           </w:t>
      </w:r>
    </w:p>
    <w:p w14:paraId="638FA8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194AC2A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1421                                                 </w:t>
      </w:r>
    </w:p>
    <w:p w14:paraId="641AF4E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592                                                  </w:t>
      </w:r>
    </w:p>
    <w:p w14:paraId="7933545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93                                                   </w:t>
      </w:r>
    </w:p>
    <w:p w14:paraId="413817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                                                     </w:t>
      </w:r>
    </w:p>
    <w:p w14:paraId="1FEE42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                                                     </w:t>
      </w:r>
    </w:p>
    <w:p w14:paraId="126E24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266AB15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16</w:t>
      </w:r>
    </w:p>
    <w:p w14:paraId="66211D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1F7C915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1       </w:t>
      </w:r>
    </w:p>
    <w:p w14:paraId="08DFF35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28666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490EBB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554224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583ECF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112757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2D5DBF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087B90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1D16E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A789B6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4FEEB5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0.3   6Е3С1Б+ОС,ОЛС     1  25   Е    95  24  24 5  3  2  ЕСЛЖ   0.6  28   8     5     2  0.3            0.3                          </w:t>
      </w:r>
    </w:p>
    <w:p w14:paraId="13AF3B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36          С3                     2     1                                              </w:t>
      </w:r>
    </w:p>
    <w:p w14:paraId="4489504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26  28                                 1     2                                              </w:t>
      </w:r>
    </w:p>
    <w:p w14:paraId="62D9539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466795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50                                                                                              </w:t>
      </w:r>
    </w:p>
    <w:p w14:paraId="0EE8C9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5 м, 2 тыс.шт/га                                                                                             </w:t>
      </w:r>
    </w:p>
    <w:p w14:paraId="1392C2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ЧР, ШП, Р Редкий                                                                                                     </w:t>
      </w:r>
    </w:p>
    <w:p w14:paraId="00411EF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Склон СВ - 15                                                                                                                  </w:t>
      </w:r>
    </w:p>
    <w:p w14:paraId="5D4E7F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77DC55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овраг, состав неоднородный, полнота неравномерная                                                        </w:t>
      </w:r>
    </w:p>
    <w:p w14:paraId="1F0958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49BC1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264E13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C48DB7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0.1   10Б               1  2    Б    5   2   2  1  1  1  ЕСЛЖ   0.6  0.6                                                             </w:t>
      </w:r>
    </w:p>
    <w:p w14:paraId="3217CBB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С3                                                                          </w:t>
      </w:r>
    </w:p>
    <w:p w14:paraId="55EF8F9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2635DD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19146C8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F946C4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18.9  4С4Е1Б1ОС+ОЛС     1  26   С    95  26  32 5  3  1  ССЛЖ   0.6  27   510   204   1  66.2           37.8                         </w:t>
      </w:r>
    </w:p>
    <w:p w14:paraId="3C0BD07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С3                     204   1                                              </w:t>
      </w:r>
    </w:p>
    <w:p w14:paraId="2C484C4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27  32                                 51    2                                              </w:t>
      </w:r>
    </w:p>
    <w:p w14:paraId="6CA40A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27  36                                 51    3                                              </w:t>
      </w:r>
    </w:p>
    <w:p w14:paraId="6C292E4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50                                                                                              </w:t>
      </w:r>
    </w:p>
    <w:p w14:paraId="02E0761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5 м, 2 тыс.шт/га                                                                                             </w:t>
      </w:r>
    </w:p>
    <w:p w14:paraId="781E26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ЧР, ИВК Редкий                                                                                                  </w:t>
      </w:r>
    </w:p>
    <w:p w14:paraId="37C3119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Склон СВ - 15                                                                                                                  </w:t>
      </w:r>
    </w:p>
    <w:p w14:paraId="5185AD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066D8C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Повреждения насаждения: повреждено лосями, поврежденная порода Ель, первый вредитель погрыз коры, степень повреждения          </w:t>
      </w:r>
    </w:p>
    <w:p w14:paraId="5496BE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Слабая поврежденность                                                                                                          </w:t>
      </w:r>
    </w:p>
    <w:p w14:paraId="36126DA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овраг, полнота неравномерная, состав неоднородный                                                        </w:t>
      </w:r>
    </w:p>
    <w:p w14:paraId="7C054E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2900C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1B4C058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E7C355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0E1791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17</w:t>
      </w:r>
    </w:p>
    <w:p w14:paraId="39345EE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92A2B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1       </w:t>
      </w:r>
    </w:p>
    <w:p w14:paraId="51CBD8D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44AFF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1C3EAF6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2BDC581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F2D2BE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42F8F3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63B3F80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A40538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0D15A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5A87EA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B292E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58  0.1   Просеки квартальные                                                                                                            </w:t>
      </w:r>
    </w:p>
    <w:p w14:paraId="65F1C9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7D55E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FA0FF1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7E65C05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4 м, протяженность 0.1 км, чистая                                                           </w:t>
      </w:r>
    </w:p>
    <w:p w14:paraId="20906D9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FC85B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59  0.1   Границы окружные                                                                                             Расчистка         </w:t>
      </w:r>
    </w:p>
    <w:p w14:paraId="245AA3F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Созд.мин.полос    </w:t>
      </w:r>
    </w:p>
    <w:p w14:paraId="44523B0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1AFBA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6D9113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2 м, протяженность 0.1 км, заросшая                                                         </w:t>
      </w:r>
    </w:p>
    <w:p w14:paraId="71B1EF5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23718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14:paraId="26A816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19.5                                                                      519            66             38                           </w:t>
      </w:r>
    </w:p>
    <w:p w14:paraId="196C3D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687399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207                                                  </w:t>
      </w:r>
    </w:p>
    <w:p w14:paraId="35D3A4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209                                                  </w:t>
      </w:r>
    </w:p>
    <w:p w14:paraId="1360718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52                                                   </w:t>
      </w:r>
    </w:p>
    <w:p w14:paraId="75EF76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51                                                   </w:t>
      </w:r>
    </w:p>
    <w:p w14:paraId="7E91755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                                                     </w:t>
      </w:r>
    </w:p>
    <w:p w14:paraId="2D4E8A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914F40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14:paraId="73E21ED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153.0                                                                     3724           196       9    133                          </w:t>
      </w:r>
    </w:p>
    <w:p w14:paraId="44C6BCD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1747FC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2259                                                 </w:t>
      </w:r>
    </w:p>
    <w:p w14:paraId="3FB9CC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1100                                                 </w:t>
      </w:r>
    </w:p>
    <w:p w14:paraId="55E3E2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262                                                  </w:t>
      </w:r>
    </w:p>
    <w:p w14:paraId="22654F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103                                                  </w:t>
      </w:r>
    </w:p>
    <w:p w14:paraId="239BE5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                                                     </w:t>
      </w:r>
    </w:p>
    <w:p w14:paraId="2EC1B7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58B11C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18</w:t>
      </w:r>
    </w:p>
    <w:p w14:paraId="1D9895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01A20D0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14:paraId="40DA33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14:paraId="0DFE9E1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14:paraId="7C04B1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14:paraId="5B16815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14:paraId="096D37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14:paraId="3DFFD9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14:paraId="1B3C525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14:paraId="742ED0A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3069D3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FC9E9A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01649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200EC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8791A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8EF3C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CEAD4A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7EE19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4610B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9F16D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E06872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B7BFE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ECDD7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9C376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AA76C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3FFA7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1CE42A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0DFA38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E909DE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D065B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7E085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B62D0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8D9B9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3AA507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7DE2AA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117AD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467D6F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EAFEA2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DB5A04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BD25E5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0792EC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40565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E12246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90C4B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7AC04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D23CA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12131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1767E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9CDDF5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9FDA55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2BC85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3559336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19</w:t>
      </w:r>
    </w:p>
    <w:p w14:paraId="3A158B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79A3C1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2300E6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74A4E3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4AB44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6972D3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753751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6312D0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798E95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103D78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214DD0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13E5F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10EBB01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3CCF92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5.8   5Е3Е2С+Б,ОС       1  24   Е    110 25  28 6  4  2  ЕСЛЖ   0.5  22   128   64    2  8.7            8.7        Добр.выб.руб.     </w:t>
      </w:r>
    </w:p>
    <w:p w14:paraId="022627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60  20  20          С3                     38    2                            10%               </w:t>
      </w:r>
    </w:p>
    <w:p w14:paraId="0CC62AB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100 28  36                                 26    1                                              </w:t>
      </w:r>
    </w:p>
    <w:p w14:paraId="2961D1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28A19C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5B0749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419405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МЖ, КРЛ Редкий                                                                                                       </w:t>
      </w:r>
    </w:p>
    <w:p w14:paraId="66A2C3B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D3BAF6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Повреждения насаждения: повреждено лосями, поврежденная порода Ель, первый вредитель погрыз коры, степень повреждения          </w:t>
      </w:r>
    </w:p>
    <w:p w14:paraId="45C5E8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Средняя поврежденность                                                                                                         </w:t>
      </w:r>
    </w:p>
    <w:p w14:paraId="546CB30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691DC99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6CBBE3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0.3   7Е3Б              1  15   Е    40  15  12 2  1  1  ЕЧ     0.8  18   5     3     1                                              </w:t>
      </w:r>
    </w:p>
    <w:p w14:paraId="414BF57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12          В3                     2     1                                              </w:t>
      </w:r>
    </w:p>
    <w:p w14:paraId="1A1532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КРЛ Средний                                                                                                      </w:t>
      </w:r>
    </w:p>
    <w:p w14:paraId="3A3D13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14:paraId="5415CE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3A9DCC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1.9   9С1Е              1  22   С    60  22  20 3  2  1  ССЛЖ   0.8  30   57    51    1  1.9            1.9        Прорежив.2 оч.    </w:t>
      </w:r>
    </w:p>
    <w:p w14:paraId="068721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22          С3                     6     1                            15%               </w:t>
      </w:r>
    </w:p>
    <w:p w14:paraId="091AEE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694AE6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798383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54897F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CFAC8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8.5   6Е4С+Б            1  26   Е    110 26  24 6  4  2  ЕСЛЖ   0.7  36   306   184   2  12.8           12.8       Добр.выб.руб.     </w:t>
      </w:r>
    </w:p>
    <w:p w14:paraId="0BF46EC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27  36          С3                     122   1                            20%               </w:t>
      </w:r>
    </w:p>
    <w:p w14:paraId="3B4A99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37FE924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3C3D739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1C887F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BA1CF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49B046C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A97EC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8.2   5С5Е              1  24   С    110 26  32 6  4  2  ССЛЖ   0.6  25   205   102   1  8.2            8.2        Добр.выб.руб.     </w:t>
      </w:r>
    </w:p>
    <w:p w14:paraId="015BAAA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26          С3                     103   1                            10%               </w:t>
      </w:r>
    </w:p>
    <w:p w14:paraId="34AEAE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2C57D2F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КРЛ, МЛ Редкий                                                                                                    </w:t>
      </w:r>
    </w:p>
    <w:p w14:paraId="4045DD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353738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38355D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080C62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br w:type="page"/>
      </w:r>
    </w:p>
    <w:p w14:paraId="073E0C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20</w:t>
      </w:r>
    </w:p>
    <w:p w14:paraId="72829C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17B1B1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16E2EDC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AC80C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079D59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3A7779A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1482A24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7297865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A0A3CB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35C8AC8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E8F5B4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CAEBC3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678689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0.3   5С2Е3Б            1  24   С    65  24  24 4  2  1  СЧ     0.7  30   9     4     1                                              </w:t>
      </w:r>
    </w:p>
    <w:p w14:paraId="74507EE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В3                     2     1                                              </w:t>
      </w:r>
    </w:p>
    <w:p w14:paraId="4F216A4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24                                 3     1                                              </w:t>
      </w:r>
    </w:p>
    <w:p w14:paraId="4FF6806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3EA8D71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МЖ, КРЛ Средний                                                                                                      </w:t>
      </w:r>
    </w:p>
    <w:p w14:paraId="6E5182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4810D1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840AF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2.6   7С2Е1Б            1  23   С    70  24  28 4  2  1  СЧ     0.9  37   96    67    1  2.6                       Проходн.2 оч.     </w:t>
      </w:r>
    </w:p>
    <w:p w14:paraId="749B8E9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26          В3                     19    1                            15%               </w:t>
      </w:r>
    </w:p>
    <w:p w14:paraId="0EB9EC9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26                                 10    2                                              </w:t>
      </w:r>
    </w:p>
    <w:p w14:paraId="0DB5CC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127C93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5028073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2AAA5E5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14:paraId="64F3004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95DC2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1.4   5С5Е              1  26   С    110 27  32 6  4  2  ССЛЖ   0.6  28   39    20    1  1.4            1.4        Добр.выб.руб.     </w:t>
      </w:r>
    </w:p>
    <w:p w14:paraId="7CEBA5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32          С3                     19    1                            15%               </w:t>
      </w:r>
    </w:p>
    <w:p w14:paraId="772E76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4C8E146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ЧР, КРЛ Редкий                                                                                                       </w:t>
      </w:r>
    </w:p>
    <w:p w14:paraId="01B1112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0ECC4D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164734C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4BFD5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9.0   6Е4С+Б            1  26   Е    110 25  28 6  4  2  ЕСЛЖ   0.6  30   270   162   2  9              9          Добр.выб.руб.     </w:t>
      </w:r>
    </w:p>
    <w:p w14:paraId="0E5F43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27  36          С3                     108   1                            10%               </w:t>
      </w:r>
    </w:p>
    <w:p w14:paraId="77A6EDB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59FA7D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79AE0A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24D55FF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8CE3D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14:paraId="0B27888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06AC41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9629B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76FCB43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21</w:t>
      </w:r>
    </w:p>
    <w:p w14:paraId="579987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7E3BF5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373109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F45A4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5DC2B7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12112BA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7C38D4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640F32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5FE5B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7A06699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30DD5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24D283F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3B1E285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0.9   8Б1ОС1Е+С         1  16   Б    30  16  12 3  2  1  ЕСЛЖ   0.7  11   10    8     1                                              </w:t>
      </w:r>
    </w:p>
    <w:p w14:paraId="0EFDC0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14  14          С3                     1     2                                              </w:t>
      </w:r>
    </w:p>
    <w:p w14:paraId="37CD2D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14  14                                 1     1                                              </w:t>
      </w:r>
    </w:p>
    <w:p w14:paraId="554C28E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14:paraId="65C9761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(10) 1 м, 1 тыс.шт/га                                                                                             </w:t>
      </w:r>
    </w:p>
    <w:p w14:paraId="7CC514B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2FB8BD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D3945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93BB93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7.8   6С4Е              1  24   С    80  24  28 4  2  1  ССЛЖ   0.8  34   265   159   1  7.8            11.7       Проходн.2 оч.     </w:t>
      </w:r>
    </w:p>
    <w:p w14:paraId="033E187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С3                     106   1                            10%               </w:t>
      </w:r>
    </w:p>
    <w:p w14:paraId="003DC68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3 м, 2 тыс.шт/га                                                                                             </w:t>
      </w:r>
    </w:p>
    <w:p w14:paraId="5CF60A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65FBD3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8F5B2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54DEF93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90B336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6.0   6С4Е+Б            1  26   С    110 27  32 6  4  2  СЧ     0.7  32   192   115   2  6              9          Добр.выб.руб.     </w:t>
      </w:r>
    </w:p>
    <w:p w14:paraId="0DC0E04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В3                     77    1                            20%               </w:t>
      </w:r>
    </w:p>
    <w:p w14:paraId="3B67B0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13DF49C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781F1C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5CA5C0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5DC4F0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674D8F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57D09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8E5344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1.1   9Б1С+Е            1  26   Б    75  26  24 8  4  1  ССЛЖ   0.8  26   29    26    2  1.1            1.6        Добр.выб.руб.     </w:t>
      </w:r>
    </w:p>
    <w:p w14:paraId="1C12720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32          С3                     3     1                            25%               </w:t>
      </w:r>
    </w:p>
    <w:p w14:paraId="0AACB31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1E6000B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6 м, 2 тыс.шт/га                                                                                             </w:t>
      </w:r>
    </w:p>
    <w:p w14:paraId="6408CB5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406CC3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7A481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6CFCC31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7D5FD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276F2E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22</w:t>
      </w:r>
    </w:p>
    <w:p w14:paraId="6F4498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358E0E6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25CC21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332A92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69910A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7C3C55D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1B6EC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51A590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7A4E6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6C20F8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7E02CB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7E1FC8A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460E7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5.6   5С5Е+Б            1  25   С    110 26  32 6  4  2  ССЛЖ   0.6  26   146   73    1  5.6            5.6        Добр.выб.руб.     </w:t>
      </w:r>
    </w:p>
    <w:p w14:paraId="349D6AF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С3                     73    1                            15%               </w:t>
      </w:r>
    </w:p>
    <w:p w14:paraId="161D8D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06D0062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(40) 6 м, 2 тыс.шт/га                                                                                             </w:t>
      </w:r>
    </w:p>
    <w:p w14:paraId="7589C3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4114D6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76876E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5DA6428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E5206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BCBCE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4.0   3С2Е4Б1ОС         1  21   С    60  21  20 3  2  1  ССЛЖ   0.8  28   112   34    1  4                         Прорежив.2 оч.    </w:t>
      </w:r>
    </w:p>
    <w:p w14:paraId="14B5F44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22          С3                     22    1                            20%               </w:t>
      </w:r>
    </w:p>
    <w:p w14:paraId="23692A4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20                                 45    1                                              </w:t>
      </w:r>
    </w:p>
    <w:p w14:paraId="1486A6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21  24                                 11    2                                              </w:t>
      </w:r>
    </w:p>
    <w:p w14:paraId="0CB4208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754F7B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0531B16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E6F1E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волока, состав неоднородный                                                                              </w:t>
      </w:r>
    </w:p>
    <w:p w14:paraId="67ED029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A886F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4.3   5С3Е2Б+Е          1  26   С    110 27  28 6  4  2  ССЛЖ   0.7  33   142   71    1  4.3            4.3        Добр.выб.руб.     </w:t>
      </w:r>
    </w:p>
    <w:p w14:paraId="2F2F76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26          С3                     43    1                            20%               </w:t>
      </w:r>
    </w:p>
    <w:p w14:paraId="4AE07A3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27  28                                 28    2                                              </w:t>
      </w:r>
    </w:p>
    <w:p w14:paraId="20BC5DC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14:paraId="75675D8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4 м, 2 тыс.шт/га                                                                                             </w:t>
      </w:r>
    </w:p>
    <w:p w14:paraId="197D19D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6F55B76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669EA3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684C483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517BD5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6A74B7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1.2   Культуры лесные                                                                                              Проходн.2 оч.     </w:t>
      </w:r>
    </w:p>
    <w:p w14:paraId="2B073F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7С3Б+Е            1  24   С    70  24  24 4  2  1  ССЛЖ   0.8  34   41    29    1  1.2            2.4        15%               </w:t>
      </w:r>
    </w:p>
    <w:p w14:paraId="500B4E6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С3                     12    1                                              </w:t>
      </w:r>
    </w:p>
    <w:p w14:paraId="5CCBE6D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15629D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2 м, 2 тыс.шт/га                                                                                             </w:t>
      </w:r>
    </w:p>
    <w:p w14:paraId="0333574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63A819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2E84EF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1948, состояние Хорошие                                                                             </w:t>
      </w:r>
    </w:p>
    <w:p w14:paraId="652A8B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C40817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41B4ADD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23</w:t>
      </w:r>
    </w:p>
    <w:p w14:paraId="4B7D0C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1746583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00B2880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C1A27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726280E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47F6F6C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8651AC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09C2691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024674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3FB56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3C3731E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C81A25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43CB08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74D003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3.3   6С3Е1Б+Е          1  26   С    110 27  32 6  4  2  ССЛЖ   0.6  28   92    55    1  3.3            3.3        Добр.выб.руб.     </w:t>
      </w:r>
    </w:p>
    <w:p w14:paraId="500EEB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С3                     28    1                            15%               </w:t>
      </w:r>
    </w:p>
    <w:p w14:paraId="6778971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28                                 9     2                                              </w:t>
      </w:r>
    </w:p>
    <w:p w14:paraId="1849777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14:paraId="557810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3 м, 2 тыс.шт/га                                                                                             </w:t>
      </w:r>
    </w:p>
    <w:p w14:paraId="7A173E0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8B398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рубкой, полнота неравномерная, состав неоднородный                                            </w:t>
      </w:r>
    </w:p>
    <w:p w14:paraId="4CF770C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BAEBE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9E0CB7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0.2   8Б2С              1  8    Б    15  9   10 2  1  1  ССЛЖ   0.8  5    1     1                                                    </w:t>
      </w:r>
    </w:p>
    <w:p w14:paraId="0FE9935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6   6           С2                                                                          </w:t>
      </w:r>
    </w:p>
    <w:p w14:paraId="0EC6D3B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7CB4DC2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16EF2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849B35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0.5   5С5Е              1  26   С    110 27  32 6  4  2  ССЛЖ   0.6  28   14    7     1  0.5                       Добр.выб.руб.     </w:t>
      </w:r>
    </w:p>
    <w:p w14:paraId="1E730F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25  28          С3                     7     1                            15%               </w:t>
      </w:r>
    </w:p>
    <w:p w14:paraId="3F2BCF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0EB258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6AFBC94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86486A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38E65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8D6A9C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2.9   7С2Е1Б            1  24   С    75  24  24 4  2  1  ССЛЖ   0.7  29   84    59    1  2.9            4.3                          </w:t>
      </w:r>
    </w:p>
    <w:p w14:paraId="4E3BBE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С3                     17    1                                              </w:t>
      </w:r>
    </w:p>
    <w:p w14:paraId="6515E50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8     2                                              </w:t>
      </w:r>
    </w:p>
    <w:p w14:paraId="13FFEE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3 м, 4 тыс.шт/га                                                                                             </w:t>
      </w:r>
    </w:p>
    <w:p w14:paraId="5C7222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21A73E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80DD23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14:paraId="35462AF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FEB65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1.7   7Б3Е+ИВД,С        1  15   Б    30  16  10 3  2  1  ЕСЛЖ   0.8  11   19    13    1                                              </w:t>
      </w:r>
    </w:p>
    <w:p w14:paraId="64A69C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13  12          С3                     6     1                                              </w:t>
      </w:r>
    </w:p>
    <w:p w14:paraId="66D9E04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ИВД                                                                                                  </w:t>
      </w:r>
    </w:p>
    <w:p w14:paraId="4F7DD70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14:paraId="29AF6C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(10) 1 м, 1 тыс.шт/га                                                                                             </w:t>
      </w:r>
    </w:p>
    <w:p w14:paraId="49F1C4B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МЛ, КРЛ, ИВК Редкий                                                                                                  </w:t>
      </w:r>
    </w:p>
    <w:p w14:paraId="5B138DE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83865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69A1C3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21393F7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24</w:t>
      </w:r>
    </w:p>
    <w:p w14:paraId="2C44E8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A96D91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381372F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D2D5F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30BECD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22EBBE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49035E1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213D8B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112CE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598E479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25E2A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3189A4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882B0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2.0   Культуры лесные                                                                                              Проходн.2 оч.     </w:t>
      </w:r>
    </w:p>
    <w:p w14:paraId="18A882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8С2Б+Е            1  24   С    71  24  24 4  2  1  ССЛЖ   0.8  34   68    54    1  2              2          10%               </w:t>
      </w:r>
    </w:p>
    <w:p w14:paraId="13AB95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26          С3                     14    1                                              </w:t>
      </w:r>
    </w:p>
    <w:p w14:paraId="389F96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5D578DE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02EAB7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018A82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9BEFB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1947, состояние Хорошие                                                                             </w:t>
      </w:r>
    </w:p>
    <w:p w14:paraId="6EB2B3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рубкой, состав неоднородный, полнота неравномерная                                            </w:t>
      </w:r>
    </w:p>
    <w:p w14:paraId="58A01D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1A787A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4.7   6Е3С1Б            1  25   Е    110 25  28 6  4  2  ЕСЛЖ   0.5  24   113   68    2  4.7            4.7        Добр.выб.руб.     </w:t>
      </w:r>
    </w:p>
    <w:p w14:paraId="630CB5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25  36          С3                     34    1                            10%               </w:t>
      </w:r>
    </w:p>
    <w:p w14:paraId="798DEF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28                                 11    2                                              </w:t>
      </w:r>
    </w:p>
    <w:p w14:paraId="553887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4 м, 2 тыс.шт/га                                                                                             </w:t>
      </w:r>
    </w:p>
    <w:p w14:paraId="74BB76C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56C8C7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FA5C1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450647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1CEB29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493834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3.9   4Е3С2ОС1Б         1  25   Е    85  25  24 5  3  1  ЕСЛЖ   0.5  23   90    36    2  3.9            5.8                          </w:t>
      </w:r>
    </w:p>
    <w:p w14:paraId="2A2069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25  30          С3                     27    1                                              </w:t>
      </w:r>
    </w:p>
    <w:p w14:paraId="38690AE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25  40                                 18    3                                              </w:t>
      </w:r>
    </w:p>
    <w:p w14:paraId="30D41A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9     2                                              </w:t>
      </w:r>
    </w:p>
    <w:p w14:paraId="541AF7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29859E7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061C4F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727D9F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1EE2741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08D2E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343F7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16B04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25</w:t>
      </w:r>
    </w:p>
    <w:p w14:paraId="518CE01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47D71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7B73515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204F5F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635CB96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774198D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2A91ED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3B5A3F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10545AB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F2A02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9AD681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6C7F4A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6A68F56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4.3   10Е+С,Б,ОС        1  24   Е    85  24  24 5  3  2  ЕСЛЖ   0.4  18   77    77    2  6.4            4.3                          </w:t>
      </w:r>
    </w:p>
    <w:p w14:paraId="579C465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С3                                                                          </w:t>
      </w:r>
    </w:p>
    <w:p w14:paraId="2142649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0B1A0CE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016D29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53CA91E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14:paraId="1D4B5D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F49FBB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пройдено рубкой                                            </w:t>
      </w:r>
    </w:p>
    <w:p w14:paraId="044BC05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691F212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A4885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1.4   5Е3С2Б            1  25   Е    110 25  24 6  4  2  ЕСЛЖ   0.5  24   34    17    2  1.4            2.1        Добр.выб.руб.     </w:t>
      </w:r>
    </w:p>
    <w:p w14:paraId="7B261FE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25  36          С3                     10    1                            10%               </w:t>
      </w:r>
    </w:p>
    <w:p w14:paraId="00A331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28                                 7     1                                              </w:t>
      </w:r>
    </w:p>
    <w:p w14:paraId="0F9E4A1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468D4A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356800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1F5155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пройдено рубкой                                                                   </w:t>
      </w:r>
    </w:p>
    <w:p w14:paraId="623F9C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3D6DEB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CDE9E5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0.5   Культуры лесные                                                                                                                </w:t>
      </w:r>
    </w:p>
    <w:p w14:paraId="436C98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8С2Б+Е            1  24   С    76  24  24 4  2  1  СЧ     0.7  29   14    11    1  0.8            0.5                          </w:t>
      </w:r>
    </w:p>
    <w:p w14:paraId="382D5D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В3                     3     1                                              </w:t>
      </w:r>
    </w:p>
    <w:p w14:paraId="3F5707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14:paraId="08BBFC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5 м, 2 тыс.шт/га                                                                                             </w:t>
      </w:r>
    </w:p>
    <w:p w14:paraId="2EDA62A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0B0866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14:paraId="5C43E8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1942, состояние Хорошие                                                                             </w:t>
      </w:r>
    </w:p>
    <w:p w14:paraId="342E991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AB37DD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1.4   9Б1Е              1  20   Б    45  20  16 5  2  1  ЕСЛЖ   0.8  18   25    23    1                                              </w:t>
      </w:r>
    </w:p>
    <w:p w14:paraId="52EF785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С3                     2     1                                              </w:t>
      </w:r>
    </w:p>
    <w:p w14:paraId="47E7CC1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228E44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14:paraId="46EEBB3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F919A5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FDB595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3CFE64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26</w:t>
      </w:r>
    </w:p>
    <w:p w14:paraId="06614C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5DD1DB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56E618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543B42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0081903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0586B66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1C110D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55380D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626D05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B7A9EE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A2E01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51FB295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B6ECD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41  0.6   8Б2Е+С            1  16   Б    30  16  10 3  2  1  ЕСЛЖ   0.8  12   7     6     1                            Прорежив.3 оч.    </w:t>
      </w:r>
    </w:p>
    <w:p w14:paraId="54D9CBF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14  12          С3                     1     1                            20%               </w:t>
      </w:r>
    </w:p>
    <w:p w14:paraId="4273DB0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14:paraId="71A5F91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2 м, 1 тыс.шт/га                                                                                             </w:t>
      </w:r>
    </w:p>
    <w:p w14:paraId="075138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51FDD84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25F36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69A74A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1DF532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43  0.4   Прочие земли                                                                                                                   </w:t>
      </w:r>
    </w:p>
    <w:p w14:paraId="7F85B5F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7A1AFE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0E6D4C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527D29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6AD626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45  1.8   Культуры несомкнувшиеся   С                                                                                  Допол.культур     </w:t>
      </w:r>
    </w:p>
    <w:p w14:paraId="64A5A4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1     1  ССЛЖ                                                      Агротех.уход за   </w:t>
      </w:r>
    </w:p>
    <w:p w14:paraId="41933FE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1    С    2   1   1           С3     55                                                                   </w:t>
      </w:r>
    </w:p>
    <w:p w14:paraId="4906FE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C5955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7A36060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59147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2016, Вспашка борозд., Посадка ручная, раcстояние между рядами 3.5 м, раcстояние в ряду 0.7 м,      </w:t>
      </w:r>
    </w:p>
    <w:p w14:paraId="316C27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количество 0.5 тыс. шт/га, состояние Неудовлетворительные, причина гибели / неуд.сост. неблаг.климат.условия                   </w:t>
      </w:r>
    </w:p>
    <w:p w14:paraId="1D2812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56770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48  0.9   Культуры несомкнувшиеся   С                                                                                  Допол.культур     </w:t>
      </w:r>
    </w:p>
    <w:p w14:paraId="0C58EF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1     1  ССЛЖ                                                      Агротех.уход за   </w:t>
      </w:r>
    </w:p>
    <w:p w14:paraId="4AE293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1    С    2   1   1           С3     40                                                                   </w:t>
      </w:r>
    </w:p>
    <w:p w14:paraId="7131422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9C2B9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0E65FC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988E9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2016, Вспашка борозд., Посадка ручная, раcстояние между рядами 3.5 м, раcстояние в ряду 0.7 м,      </w:t>
      </w:r>
    </w:p>
    <w:p w14:paraId="1471A29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количество 0.5 тыс. шт/га, состояние Неудовлетворительные, причина гибели / неуд.сост. неблаг.климат.условия                   </w:t>
      </w:r>
    </w:p>
    <w:p w14:paraId="667780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19336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5796AE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27</w:t>
      </w:r>
    </w:p>
    <w:p w14:paraId="4AAB2A4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382BEF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69E5C2C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E6E48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57DE3CC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03CF097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38AC07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3A9A6D7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165EDA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4E5A284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73C92AF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7828F3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36BCF51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49  0.5   Культуры несомкнувшиеся   С                                                                                  Допол.культур     </w:t>
      </w:r>
    </w:p>
    <w:p w14:paraId="0A1351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1     1  ССЛЖ                                                      Агротех.уход за   </w:t>
      </w:r>
    </w:p>
    <w:p w14:paraId="222921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1    С    2   1   1           С3     40                                                                   </w:t>
      </w:r>
    </w:p>
    <w:p w14:paraId="1EF5A6E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110A9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0735668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6AC09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2016, Вспашка борозд., Посадка ручная, раcстояние между рядами 3.5 м, раcстояние в ряду 0.7 м,      </w:t>
      </w:r>
    </w:p>
    <w:p w14:paraId="3106FAE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количество 0.5 тыс. шт/га, состояние Неудовлетворительные, причина гибели / неуд.сост. неблаг.климат.условия                   </w:t>
      </w:r>
    </w:p>
    <w:p w14:paraId="73D5711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E61AB5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3F73D3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50  0.3   Дорога автом.иск.покр.                                                                                                         </w:t>
      </w:r>
    </w:p>
    <w:p w14:paraId="1EF33B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445EC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994F6C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22CCBD1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5 м, протяженность 0.7 км, состояние удовлетворительное, Общего пользования, Грунтовая      </w:t>
      </w:r>
    </w:p>
    <w:p w14:paraId="237DD7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укрепленная                                                                                                                    </w:t>
      </w:r>
    </w:p>
    <w:p w14:paraId="2DB55E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1F6227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51  0.5   Дорога автом.грунтовая                                                                                                         </w:t>
      </w:r>
    </w:p>
    <w:p w14:paraId="7A953F9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AB66B1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33616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5D0C4C4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3 м, протяженность 2.1 км, состояние удовлетворительное, Лесохозяйственная                  </w:t>
      </w:r>
    </w:p>
    <w:p w14:paraId="3BD83CC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1A176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52  0.1   Просеки квартальные                                                                                                            </w:t>
      </w:r>
    </w:p>
    <w:p w14:paraId="5A5DAA2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656BF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90885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36FFB0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4 м, протяженность 0.6 км, чистая                                                           </w:t>
      </w:r>
    </w:p>
    <w:p w14:paraId="0A1B51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512083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53  0.2   Границы окружные                                                                                             Расчистка         </w:t>
      </w:r>
    </w:p>
    <w:p w14:paraId="2FD318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Созд.мин.полос    </w:t>
      </w:r>
    </w:p>
    <w:p w14:paraId="5062A8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3E2571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4D33327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2 м, протяженность 1.3 км, заросшая                                                         </w:t>
      </w:r>
    </w:p>
    <w:p w14:paraId="4023F2D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E282CB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14:paraId="264890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101.0                                                                     2690           100            104                          </w:t>
      </w:r>
    </w:p>
    <w:p w14:paraId="48D84EB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2D502B5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28</w:t>
      </w:r>
    </w:p>
    <w:p w14:paraId="779B0A7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11EE102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нерестоохранные полосы лесов                 Квартал 2       </w:t>
      </w:r>
    </w:p>
    <w:p w14:paraId="74EDE7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5D7231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09692FE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235F538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1B14857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7D50DFC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22A59BF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465C9E3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6A2E24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7386D4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1AC3E9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68D5FEC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1243                                                 </w:t>
      </w:r>
    </w:p>
    <w:p w14:paraId="749CDD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1181                                                 </w:t>
      </w:r>
    </w:p>
    <w:p w14:paraId="40FADD0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236                                                  </w:t>
      </w:r>
    </w:p>
    <w:p w14:paraId="72FE79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30                                                   </w:t>
      </w:r>
    </w:p>
    <w:p w14:paraId="278A543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ИВД                                                        </w:t>
      </w:r>
    </w:p>
    <w:p w14:paraId="00CE9A9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10CE14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29</w:t>
      </w:r>
    </w:p>
    <w:p w14:paraId="362A4B0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0F8C939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2       </w:t>
      </w:r>
    </w:p>
    <w:p w14:paraId="1F079D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23F16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4952CF1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08DF613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7CA1BD9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63F259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635372E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136BEF2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EC32A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102F12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78EA48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4.1   5Е3С1Б1ОС+ОЛС     1  27   Е    95  27  28 5  3  1  ЕСЛЖ   0.6  32   131   66    2  4.1            6.1                          </w:t>
      </w:r>
    </w:p>
    <w:p w14:paraId="4EF3432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27  40          С3                     39    1                                              </w:t>
      </w:r>
    </w:p>
    <w:p w14:paraId="656336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27  28                                 13    2                                              </w:t>
      </w:r>
    </w:p>
    <w:p w14:paraId="2A1BCF9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27  32                                 13    3                                              </w:t>
      </w:r>
    </w:p>
    <w:p w14:paraId="07F74D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50                                                                                              </w:t>
      </w:r>
    </w:p>
    <w:p w14:paraId="355EBDA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(40) 7 м, 3 тыс.шт/га                                                                                             </w:t>
      </w:r>
    </w:p>
    <w:p w14:paraId="0E9E683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ШП, ЧР, КРЛ Редкий                                                                                                   </w:t>
      </w:r>
    </w:p>
    <w:p w14:paraId="6E11CB5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Склон СЗ - 15                                                                                                                  </w:t>
      </w:r>
    </w:p>
    <w:p w14:paraId="3BB1D67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07E613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овраг, полнота неравномерная, состав неоднородный                                                        </w:t>
      </w:r>
    </w:p>
    <w:p w14:paraId="7B6337D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286319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7CE121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3D4607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13.6  5Е2С2ОЛС1Б+ОС     1  26   Е    95  26  28 5  3  1  ЕСЛЖ   0.5  24   326   163   2  13.6           13.6                         </w:t>
      </w:r>
    </w:p>
    <w:p w14:paraId="65850D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26  36          С3                     65    1                                              </w:t>
      </w:r>
    </w:p>
    <w:p w14:paraId="3C72D62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50  23  22                                 65    3                                              </w:t>
      </w:r>
    </w:p>
    <w:p w14:paraId="1C8F10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70  27  28                                 33    2                                              </w:t>
      </w:r>
    </w:p>
    <w:p w14:paraId="3778F96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3703FA3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10С (30) 5 м, 2 тыс.шт/га                                                                                             </w:t>
      </w:r>
    </w:p>
    <w:p w14:paraId="2EA40DF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ЧР, ШП Редкий                                                                                                     </w:t>
      </w:r>
    </w:p>
    <w:p w14:paraId="66B896B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27AF07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5167634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0658DC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1A1DA8A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EDB17F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3.0   5Е3Е2С+Б,ОС       1  25   Е    110 27  28 6  4  2  ЕСЛЖ   0.7  33   99    49    2  4.5            4.5                          </w:t>
      </w:r>
    </w:p>
    <w:p w14:paraId="3633DCD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60  20  18          С3                     30    2                                              </w:t>
      </w:r>
    </w:p>
    <w:p w14:paraId="7EAAEF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100 28  32                                 20    1                                              </w:t>
      </w:r>
    </w:p>
    <w:p w14:paraId="7EAB51B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0D6A8C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4BAE64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7C5BFA1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МЖ Редкий                                                                                                       </w:t>
      </w:r>
    </w:p>
    <w:p w14:paraId="6F96CE4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077446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Повреждения насаждения: повреждено лосями, поврежденная порода Ель, первый вредитель погрыз коры, степень повреждения          </w:t>
      </w:r>
    </w:p>
    <w:p w14:paraId="12AE172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Средняя поврежденность                                                                                                         </w:t>
      </w:r>
    </w:p>
    <w:p w14:paraId="3BBA68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7954D2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4625F70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981A0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3CF839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30</w:t>
      </w:r>
    </w:p>
    <w:p w14:paraId="19C6ABA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75B2FB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2       </w:t>
      </w:r>
    </w:p>
    <w:p w14:paraId="6E6490C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313698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3AC439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14D665D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000C8A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7C1E6B6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60AC34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55F179B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BD656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58BDF58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A8202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1.8   7Е3С+Б,ОС         1  26   Е    80  25  24 4  2  1  ЕСЛЖ   0.7  34   61    43    2  2.7            2.7                          </w:t>
      </w:r>
    </w:p>
    <w:p w14:paraId="389E58C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27  36          С3                     18    1                                              </w:t>
      </w:r>
    </w:p>
    <w:p w14:paraId="2DBF9A5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2A91A8B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31035B6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68D5C10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6B5BF2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177DB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2E264BC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0E3613D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BA322C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3.3   4Е3Е2С1Б+ОС       1  25   Е    100 26  28 5  3  2  ЕСЛЖ   0.7  32   106   42    2  3.3            5                            </w:t>
      </w:r>
    </w:p>
    <w:p w14:paraId="4C7ADF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60  20  22          С3                     32    1                                              </w:t>
      </w:r>
    </w:p>
    <w:p w14:paraId="20D1815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100 28  36                                 21    1                                              </w:t>
      </w:r>
    </w:p>
    <w:p w14:paraId="205CC4D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80  28  32                                 11    1                                              </w:t>
      </w:r>
    </w:p>
    <w:p w14:paraId="21F785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2FD0327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(40) 6 м, 2 тыс.шт/га                                                                                             </w:t>
      </w:r>
    </w:p>
    <w:p w14:paraId="612BBE7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МЖ Редкий                                                                                                       </w:t>
      </w:r>
    </w:p>
    <w:p w14:paraId="6635C10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73B0A6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разновозрастное                                                                   </w:t>
      </w:r>
    </w:p>
    <w:p w14:paraId="6F0BCC1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32A270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1CC44F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23074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1.7   6Е4С              1  26   Е    95  25  28 5  3  2  ЕСЛЖ   0.6  30   51    31    2  1.7            3.4                          </w:t>
      </w:r>
    </w:p>
    <w:p w14:paraId="07E909D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27  36          С3                     20    1                                              </w:t>
      </w:r>
    </w:p>
    <w:p w14:paraId="122ADB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1135089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ЧР Редкий                                                                                                       </w:t>
      </w:r>
    </w:p>
    <w:p w14:paraId="3A9738F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5671005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48280F8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3E8B8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51ECE7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87978E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3720359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31</w:t>
      </w:r>
    </w:p>
    <w:p w14:paraId="69B4F5D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5E4808F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2       </w:t>
      </w:r>
    </w:p>
    <w:p w14:paraId="0C8D50C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2461136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3B32FF5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2E7B40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495A74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2E33AD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0F8D92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45397B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94409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523188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5145E72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0.4   8Б2Е+С            1  16   Б    30  16  10 3  2  1  ЕСЛЖ   0.7  11   4     3     1                                              </w:t>
      </w:r>
    </w:p>
    <w:p w14:paraId="01C0C6F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14  12          С3                     1     1                                              </w:t>
      </w:r>
    </w:p>
    <w:p w14:paraId="5B9CB8E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14:paraId="266D8BD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2 м, 1 тыс.шт/га                                                                                             </w:t>
      </w:r>
    </w:p>
    <w:p w14:paraId="5399E05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5140366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774149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14:paraId="2B46B26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523719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6DBDA9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0.3   6Е4С+Б            1  26   Е    95  25  28 5  3  2  ЕСЛЖ   0.6  30   9     5     2                                              </w:t>
      </w:r>
    </w:p>
    <w:p w14:paraId="5B5CA3D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27  36          С3                     4     1                                              </w:t>
      </w:r>
    </w:p>
    <w:p w14:paraId="0C05A38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14:paraId="4F5E5B2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71DB2E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МЛ Редкий                                                                                                       </w:t>
      </w:r>
    </w:p>
    <w:p w14:paraId="008BF8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14CDAB8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313A23A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1E757E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1C7C9D3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3A7513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1.2   6Е3С1Б            1  27   Е    95  26  28 5  3  1  ЕСЛЖ   0.5  26   31    19    2  1.2            1.2                          </w:t>
      </w:r>
    </w:p>
    <w:p w14:paraId="74E4204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28  36          С3                     9     1                                              </w:t>
      </w:r>
    </w:p>
    <w:p w14:paraId="6EB661B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28  28                                 3     2                                              </w:t>
      </w:r>
    </w:p>
    <w:p w14:paraId="65CF65F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5 м, 2 тыс.шт/га                                                                                             </w:t>
      </w:r>
    </w:p>
    <w:p w14:paraId="6086E53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3214ECF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67D476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5CD70A3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0AF23F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1A03819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1390376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EAB572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32</w:t>
      </w:r>
    </w:p>
    <w:p w14:paraId="2E3BEF2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4C527F8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2       </w:t>
      </w:r>
    </w:p>
    <w:p w14:paraId="13F398D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33B43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139685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109949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3A192B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4885527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3DB9619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0BE2C1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52D6E3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0AEA99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650F11E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E2E74F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2.5   6Б3Е1С+ОС,ОЛС     1  25   Б    75  26  22 8  4  1  ЕСЛЖ   0.6  19   48    29    2  2.5            2.5                          </w:t>
      </w:r>
    </w:p>
    <w:p w14:paraId="27498AA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26          С3                     14    1                                              </w:t>
      </w:r>
    </w:p>
    <w:p w14:paraId="4B593CF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90  26  36                                 5     1                                              </w:t>
      </w:r>
    </w:p>
    <w:p w14:paraId="398422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14:paraId="1D1A21A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14:paraId="0E8A364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14:paraId="6751DCA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14:paraId="4A8A9A6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42515F6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46C6601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36132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6.9   4Е3С2ОС1Б         1  25   Е    75  25  24 4  2  1  ЕСЛЖ   0.5  24   166   66    2  6.9            10.3                         </w:t>
      </w:r>
    </w:p>
    <w:p w14:paraId="02DAC0F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25  30          С3                     50    1                                              </w:t>
      </w:r>
    </w:p>
    <w:p w14:paraId="1D29E8F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25  40                                 33    1                                              </w:t>
      </w:r>
    </w:p>
    <w:p w14:paraId="6BDA79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28                                 17                                                   </w:t>
      </w:r>
    </w:p>
    <w:p w14:paraId="377843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14:paraId="1BC303E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2378C24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Склон СЗ - 10                                                                                                                  </w:t>
      </w:r>
    </w:p>
    <w:p w14:paraId="6AC1FB1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2ECA0D9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в выделе овраг, состав неоднородный, полнота неравномерная                                                        </w:t>
      </w:r>
    </w:p>
    <w:p w14:paraId="18779C0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3FAA0B1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9785A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42  4.9   Прочие земли                                                                                                                   </w:t>
      </w:r>
    </w:p>
    <w:p w14:paraId="194533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EDC5E2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7158E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50FB7C0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5AD12CA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5AAA09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44  2.1   Культуры несомкнувшиеся   С                                                                                  Допол.культур     </w:t>
      </w:r>
    </w:p>
    <w:p w14:paraId="1DDEA05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1     1  ССЛЖ                                                      Агротех.уход за   </w:t>
      </w:r>
    </w:p>
    <w:p w14:paraId="00BAC06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1    С    2   1   1           С3     50                                                                   </w:t>
      </w:r>
    </w:p>
    <w:p w14:paraId="177477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A299BA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594487B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3516F17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2016, Вспашка борозд., Посадка ручная, раcстояние между рядами 3.5 м, раcстояние в ряду 0.7 м,      </w:t>
      </w:r>
    </w:p>
    <w:p w14:paraId="4C3B0D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количество 0.5 тыс. шт/га, состояние Неудовлетворительные, причина гибели / неуд.сост. неблаг.климат.условия                   </w:t>
      </w:r>
    </w:p>
    <w:p w14:paraId="108FE61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7B7B2E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FC1AF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047E309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33</w:t>
      </w:r>
    </w:p>
    <w:p w14:paraId="781A93B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2EA136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леса, расположен. в водоохранных зонах       Квартал 2       </w:t>
      </w:r>
    </w:p>
    <w:p w14:paraId="79B401A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09B005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40D136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3524D59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6123F7A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3BE1633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50A7233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36FFF69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14A2C18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42E6983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2369E6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46  0.9   Культуры несомкнувшиеся   С                                                                                  Допол.культур     </w:t>
      </w:r>
    </w:p>
    <w:p w14:paraId="30AA339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1     1  ССЛЖ                                                      Агротех.уход за   </w:t>
      </w:r>
    </w:p>
    <w:p w14:paraId="0C8935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1    С    2   1   1           С3     40                                                                   </w:t>
      </w:r>
    </w:p>
    <w:p w14:paraId="06C87C6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5459121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ИВК Редкий                                                                                                      </w:t>
      </w:r>
    </w:p>
    <w:p w14:paraId="78190A8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3B599A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Культуры: год создания л/к 2016, Вспашка борозд., Посадка ручная, раcстояние между рядами 3.5 м, раcстояние в ряду 0.7 м,      </w:t>
      </w:r>
    </w:p>
    <w:p w14:paraId="18D4C04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количество 0.5 тыс. шт/га, состояние Неудовлетворительные, причина гибели / неуд.сост. неблаг.климат.условия                   </w:t>
      </w:r>
    </w:p>
    <w:p w14:paraId="34E18CE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4BE778B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0A0E2B6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47  0.2   6Е3С1Б            1  27   Е    90  26  28 5  3  1  ЕСЛЖ   0.5  26   5     3     2  0.2            0.2                          </w:t>
      </w:r>
    </w:p>
    <w:p w14:paraId="5CA3764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28  36          С3                     2     1                                              </w:t>
      </w:r>
    </w:p>
    <w:p w14:paraId="05FDE25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28  28                                       2                                              </w:t>
      </w:r>
    </w:p>
    <w:p w14:paraId="77E17E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5 м, 2 тыс.шт/га                                                                                             </w:t>
      </w:r>
    </w:p>
    <w:p w14:paraId="20D1D0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 Редкий                                                                                                           </w:t>
      </w:r>
    </w:p>
    <w:p w14:paraId="2C37E26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14:paraId="76F5CD4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14:paraId="4ED115A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Cелекционная оценка: Нормальные                                                                                                </w:t>
      </w:r>
    </w:p>
    <w:p w14:paraId="4638810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Берегозащ,почвозащ.уч-ки лесов вдоль вод.,скл.овр.                                                                        </w:t>
      </w:r>
    </w:p>
    <w:p w14:paraId="00BBEAA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4426BA9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54  0.1   Просеки квартальные                                                                                                            </w:t>
      </w:r>
    </w:p>
    <w:p w14:paraId="1CD171E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A0C571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36758D2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14:paraId="56B4164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4 м, протяженность 0.1 км, чистая                                                           </w:t>
      </w:r>
    </w:p>
    <w:p w14:paraId="55C7CC8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6CFF3BD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14:paraId="16A7F2F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47.0                                                                      1037           41             50                           </w:t>
      </w:r>
    </w:p>
    <w:p w14:paraId="442190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56BDE25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254                                                  </w:t>
      </w:r>
    </w:p>
    <w:p w14:paraId="4DA10E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564                                                  </w:t>
      </w:r>
    </w:p>
    <w:p w14:paraId="36C2B21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108                                                  </w:t>
      </w:r>
    </w:p>
    <w:p w14:paraId="6636AC0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46                                                   </w:t>
      </w:r>
    </w:p>
    <w:p w14:paraId="5A71EDD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65                                                   </w:t>
      </w:r>
    </w:p>
    <w:p w14:paraId="5FBF446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47AEF1D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14:paraId="1D808C3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148.0                                                                     3727           141            153                          </w:t>
      </w:r>
    </w:p>
    <w:p w14:paraId="678FDBE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4F49A38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34</w:t>
      </w:r>
    </w:p>
    <w:p w14:paraId="06CD13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04771E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Елнатское уч.л-во                                  Категория защитности:                                              Квартал 2       </w:t>
      </w:r>
    </w:p>
    <w:p w14:paraId="68C77C6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7FD874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14:paraId="643B067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14:paraId="4774812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14:paraId="5B8BF1F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14:paraId="22CF469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14:paraId="04D2B90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14:paraId="2310727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14:paraId="490533C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14:paraId="67A011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14:paraId="02C32B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14:paraId="1467D5F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1496                                                 </w:t>
      </w:r>
    </w:p>
    <w:p w14:paraId="6E892F9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1745                                                 </w:t>
      </w:r>
    </w:p>
    <w:p w14:paraId="1FF48FA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345                                                  </w:t>
      </w:r>
    </w:p>
    <w:p w14:paraId="04389A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76                                                   </w:t>
      </w:r>
    </w:p>
    <w:p w14:paraId="0A811CE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65                                                   </w:t>
      </w:r>
    </w:p>
    <w:p w14:paraId="163F8DF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ИВД                                                        </w:t>
      </w:r>
    </w:p>
    <w:p w14:paraId="1F36C6E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378606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35</w:t>
      </w:r>
    </w:p>
    <w:p w14:paraId="0C17583E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</w:p>
    <w:p w14:paraId="76A0E98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14:paraId="162D05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14:paraId="582B0906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14:paraId="060607F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14:paraId="306B7D7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14:paraId="26B8508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14:paraId="07F6749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14:paraId="14E43A2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14:paraId="129877F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E3FDBC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2DE79D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BF426C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07FC69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0F2F1E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336798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BE1887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63C05D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7B8EFD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CD5996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96B6C0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91BE6F7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E7861F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B53A24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284DA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DBF4B8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EC02FA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DF14F25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D7615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62C983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7D8B52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FA94E30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D295EC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726D6B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808B23A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0AA434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EE4877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02E87D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41D7329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8D7A6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420A4A4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358F0D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561CF41F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FCE3F0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16559DE2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6D969781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453F16BD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205839A3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73A7E80C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0B7DF94B" w14:textId="77777777" w:rsidR="00BD78F1" w:rsidRDefault="00BD78F1" w:rsidP="00BD78F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14:paraId="3ACA681E" w14:textId="5C923DC3" w:rsidR="009275EA" w:rsidRDefault="009275EA" w:rsidP="00C7569F">
      <w:pPr>
        <w:pStyle w:val="a3"/>
        <w:rPr>
          <w:rFonts w:ascii="Courier New" w:hAnsi="Courier New" w:cs="Courier New"/>
          <w:sz w:val="18"/>
          <w:szCs w:val="18"/>
        </w:rPr>
      </w:pPr>
    </w:p>
    <w:sectPr w:rsidR="009275EA" w:rsidSect="00726D1B">
      <w:pgSz w:w="16838" w:h="11906" w:orient="landscape" w:code="9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FA4744"/>
    <w:multiLevelType w:val="hybridMultilevel"/>
    <w:tmpl w:val="CB6A5092"/>
    <w:lvl w:ilvl="0" w:tplc="A9444A04">
      <w:start w:val="1"/>
      <w:numFmt w:val="decimal"/>
      <w:lvlText w:val="%1."/>
      <w:lvlJc w:val="left"/>
      <w:pPr>
        <w:ind w:left="435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EA"/>
    <w:rsid w:val="001631FE"/>
    <w:rsid w:val="00165C54"/>
    <w:rsid w:val="00231492"/>
    <w:rsid w:val="00240DC1"/>
    <w:rsid w:val="002B5577"/>
    <w:rsid w:val="0043091E"/>
    <w:rsid w:val="004740F0"/>
    <w:rsid w:val="00484E50"/>
    <w:rsid w:val="004B3600"/>
    <w:rsid w:val="0066017F"/>
    <w:rsid w:val="006D31B7"/>
    <w:rsid w:val="006E3D71"/>
    <w:rsid w:val="00726D1B"/>
    <w:rsid w:val="008E078A"/>
    <w:rsid w:val="009275EA"/>
    <w:rsid w:val="009603F7"/>
    <w:rsid w:val="00AE45E0"/>
    <w:rsid w:val="00B82647"/>
    <w:rsid w:val="00BD78F1"/>
    <w:rsid w:val="00C7569F"/>
    <w:rsid w:val="00DB2333"/>
    <w:rsid w:val="00DF1B0D"/>
    <w:rsid w:val="00F3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46F9"/>
  <w15:docId w15:val="{C7BDA326-0435-4A7E-8409-2FB66ACA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7569F"/>
    <w:rPr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165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5C54"/>
    <w:rPr>
      <w:rFonts w:ascii="Tahoma" w:hAnsi="Tahoma" w:cs="Tahoma"/>
      <w:sz w:val="16"/>
      <w:szCs w:val="16"/>
      <w:lang w:eastAsia="en-US"/>
    </w:rPr>
  </w:style>
  <w:style w:type="paragraph" w:styleId="a6">
    <w:name w:val="List Paragraph"/>
    <w:basedOn w:val="a"/>
    <w:uiPriority w:val="34"/>
    <w:qFormat/>
    <w:rsid w:val="006E3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43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LesIS\TopoL_L2\Shablon\TaxOps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E8DEC-3ED9-4E4D-BDA7-D13AC4DBB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TaxOps.dot</Template>
  <TotalTime>478</TotalTime>
  <Pages>37</Pages>
  <Words>30225</Words>
  <Characters>172287</Characters>
  <Application>Microsoft Office Word</Application>
  <DocSecurity>0</DocSecurity>
  <Lines>1435</Lines>
  <Paragraphs>404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202108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Станислав Бугаевский</cp:lastModifiedBy>
  <cp:revision>10</cp:revision>
  <dcterms:created xsi:type="dcterms:W3CDTF">2024-10-20T14:26:00Z</dcterms:created>
  <dcterms:modified xsi:type="dcterms:W3CDTF">2024-10-24T10:24:00Z</dcterms:modified>
</cp:coreProperties>
</file>